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FAF2" w14:textId="34B36121" w:rsidR="00D077E9" w:rsidRPr="00B81B4F" w:rsidRDefault="00980C58" w:rsidP="00F25453">
      <w:pPr>
        <w:jc w:val="both"/>
        <w:rPr>
          <w:color w:val="0F0D29" w:themeColor="text1"/>
        </w:rPr>
      </w:pPr>
      <w:r w:rsidRPr="00B81B4F">
        <w:rPr>
          <w:noProof/>
          <w:color w:val="0F0D29" w:themeColor="text1"/>
        </w:rPr>
        <w:drawing>
          <wp:anchor distT="0" distB="0" distL="114300" distR="114300" simplePos="0" relativeHeight="251658240" behindDoc="1" locked="0" layoutInCell="1" allowOverlap="1" wp14:anchorId="1052F99A" wp14:editId="4DA8DBE5">
            <wp:simplePos x="0" y="0"/>
            <wp:positionH relativeFrom="column">
              <wp:posOffset>-792480</wp:posOffset>
            </wp:positionH>
            <wp:positionV relativeFrom="page">
              <wp:posOffset>-203200</wp:posOffset>
            </wp:positionV>
            <wp:extent cx="10221595" cy="7244080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1595" cy="7244080"/>
                    </a:xfrm>
                    <a:prstGeom prst="rect">
                      <a:avLst/>
                    </a:prstGeom>
                    <a:solidFill>
                      <a:srgbClr val="00B050"/>
                    </a:solidFill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24"/>
      </w:tblGrid>
      <w:tr w:rsidR="00B81B4F" w:rsidRPr="00B81B4F" w14:paraId="74730F8C" w14:textId="77777777" w:rsidTr="009A32BC">
        <w:trPr>
          <w:trHeight w:val="1639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p w14:paraId="6D20D65A" w14:textId="7565FF17" w:rsidR="00D077E9" w:rsidRPr="00B81B4F" w:rsidRDefault="00D077E9" w:rsidP="00F25453">
            <w:pPr>
              <w:ind w:left="-90" w:right="175"/>
              <w:jc w:val="both"/>
              <w:rPr>
                <w:color w:val="0F0D29" w:themeColor="text1"/>
              </w:rPr>
            </w:pPr>
            <w:r w:rsidRPr="00B81B4F">
              <w:rPr>
                <w:noProof/>
                <w:color w:val="0F0D29" w:themeColor="text1"/>
              </w:rPr>
              <mc:AlternateContent>
                <mc:Choice Requires="wps">
                  <w:drawing>
                    <wp:inline distT="0" distB="0" distL="0" distR="0" wp14:anchorId="22195BF7" wp14:editId="61928CA0">
                      <wp:extent cx="2489200" cy="1084521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9200" cy="108452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DFF135" w14:textId="6BEEC30A" w:rsidR="00D077E9" w:rsidRPr="00AD3FE4" w:rsidRDefault="00DA36F2" w:rsidP="00D077E9">
                                  <w:pPr>
                                    <w:pStyle w:val="Title"/>
                                    <w:spacing w:after="0"/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</w:pPr>
                                  <w:r w:rsidRPr="00AD3FE4"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  <w:t>DATA VISUALIZATION</w:t>
                                  </w:r>
                                  <w:r w:rsidR="0037793E" w:rsidRPr="00AD3FE4">
                                    <w:rPr>
                                      <w:color w:val="E7E6E6" w:themeColor="background2"/>
                                      <w:sz w:val="44"/>
                                      <w:szCs w:val="36"/>
                                    </w:rPr>
                                    <w:t xml:space="preserve"> USING TABLEAU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2195BF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196pt;height:8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" filled="f" stroked="f" strokeweight=".5pt">
                      <v:textbox>
                        <w:txbxContent>
                          <w:p w14:paraId="05DFF135" w14:textId="6BEEC30A" w:rsidR="00D077E9" w:rsidRPr="00AD3FE4" w:rsidRDefault="00DA36F2" w:rsidP="00D077E9">
                            <w:pPr>
                              <w:pStyle w:val="Title"/>
                              <w:spacing w:after="0"/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</w:pPr>
                            <w:r w:rsidRPr="00AD3FE4"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  <w:t>DATA VISUALIZATION</w:t>
                            </w:r>
                            <w:r w:rsidR="0037793E" w:rsidRPr="00AD3FE4">
                              <w:rPr>
                                <w:color w:val="E7E6E6" w:themeColor="background2"/>
                                <w:sz w:val="44"/>
                                <w:szCs w:val="36"/>
                              </w:rPr>
                              <w:t xml:space="preserve"> USING TABLEAU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FCC1CA1" w14:textId="77777777" w:rsidR="00D077E9" w:rsidRPr="00B81B4F" w:rsidRDefault="00D077E9" w:rsidP="00F25453">
            <w:pPr>
              <w:ind w:left="90"/>
              <w:jc w:val="both"/>
              <w:rPr>
                <w:color w:val="0F0D29" w:themeColor="text1"/>
              </w:rPr>
            </w:pPr>
            <w:r w:rsidRPr="00B81B4F">
              <w:rPr>
                <w:noProof/>
                <w:color w:val="0F0D29" w:themeColor="text1"/>
              </w:rPr>
              <mc:AlternateContent>
                <mc:Choice Requires="wps">
                  <w:drawing>
                    <wp:inline distT="0" distB="0" distL="0" distR="0" wp14:anchorId="45A9D446" wp14:editId="2BA07483">
                      <wp:extent cx="1390918" cy="0"/>
                      <wp:effectExtent l="0" t="12700" r="31750" b="2540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47C3045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" strokecolor="#0f0d29 [3213]" strokeweight="3pt">
                      <w10:anchorlock/>
                    </v:line>
                  </w:pict>
                </mc:Fallback>
              </mc:AlternateContent>
            </w:r>
          </w:p>
        </w:tc>
      </w:tr>
      <w:tr w:rsidR="00B81B4F" w:rsidRPr="00B81B4F" w14:paraId="1097EA38" w14:textId="77777777" w:rsidTr="00A25684">
        <w:trPr>
          <w:trHeight w:val="2925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p w14:paraId="6243B3C5" w14:textId="2DC1F888" w:rsidR="00DA36F2" w:rsidRDefault="00DA36F2" w:rsidP="00F25453">
            <w:pPr>
              <w:jc w:val="both"/>
              <w:rPr>
                <w:noProof/>
                <w:color w:val="0F0D29" w:themeColor="text1"/>
              </w:rPr>
            </w:pPr>
          </w:p>
          <w:p w14:paraId="7D285D80" w14:textId="1F1EBD80" w:rsidR="00DA36F2" w:rsidRPr="0037793E" w:rsidRDefault="00F82593" w:rsidP="00F25453">
            <w:pPr>
              <w:jc w:val="both"/>
              <w:rPr>
                <w:noProof/>
                <w:color w:val="FF7E79"/>
              </w:rPr>
            </w:pPr>
            <w:r w:rsidRPr="00AD3FE4">
              <w:rPr>
                <w:noProof/>
                <w:color w:val="E7E6E6" w:themeColor="background2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58F47FBA" wp14:editId="50C8E101">
                      <wp:simplePos x="0" y="0"/>
                      <wp:positionH relativeFrom="column">
                        <wp:posOffset>-337820</wp:posOffset>
                      </wp:positionH>
                      <wp:positionV relativeFrom="page">
                        <wp:posOffset>-1419860</wp:posOffset>
                      </wp:positionV>
                      <wp:extent cx="2997200" cy="5524500"/>
                      <wp:effectExtent l="0" t="0" r="0" b="0"/>
                      <wp:wrapNone/>
                      <wp:docPr id="3" name="Rectangle 3" descr="white rectangle for text on cov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97200" cy="55245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009000"/>
                                  </a:gs>
                                  <a:gs pos="98000">
                                    <a:schemeClr val="accent5">
                                      <a:alpha val="27000"/>
                                      <a:lumMod val="18415"/>
                                    </a:schemeClr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C31C18" id="Rectangle 3" o:spid="_x0000_s1026" alt="white rectangle for text on cover" style="position:absolute;margin-left:-26.6pt;margin-top:-111.8pt;width:236pt;height:4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" fillcolor="#009000" stroked="f" strokeweight="2pt">
                      <v:fill opacity="17694f" color2="#1b2c22 [584]" focusposition=".5,.5" focussize="" colors="0 #009000;64225f #1d2f24" focus="100%" type="gradientRadial"/>
                      <w10:wrap anchory="page"/>
                    </v:rect>
                  </w:pict>
                </mc:Fallback>
              </mc:AlternateContent>
            </w:r>
            <w:r w:rsidR="00DA36F2" w:rsidRPr="00AD3FE4">
              <w:rPr>
                <w:noProof/>
                <w:color w:val="E7E6E6" w:themeColor="background2"/>
                <w:sz w:val="32"/>
                <w:szCs w:val="32"/>
              </w:rPr>
              <w:t>ASSIGNMENT</w:t>
            </w:r>
            <w:r w:rsidR="0037793E" w:rsidRPr="00AD3FE4">
              <w:rPr>
                <w:noProof/>
                <w:color w:val="E7E6E6" w:themeColor="background2"/>
                <w:sz w:val="32"/>
                <w:szCs w:val="32"/>
              </w:rPr>
              <w:t xml:space="preserve"> </w:t>
            </w:r>
            <w:r w:rsidR="00AD3FE4">
              <w:rPr>
                <w:noProof/>
                <w:color w:val="E7E6E6" w:themeColor="background2"/>
                <w:sz w:val="32"/>
                <w:szCs w:val="32"/>
              </w:rPr>
              <w:t>3</w:t>
            </w:r>
          </w:p>
        </w:tc>
      </w:tr>
      <w:tr w:rsidR="00B81B4F" w:rsidRPr="00B81B4F" w14:paraId="29EF9CF2" w14:textId="77777777" w:rsidTr="009A32BC">
        <w:trPr>
          <w:trHeight w:val="1879"/>
        </w:trPr>
        <w:tc>
          <w:tcPr>
            <w:tcW w:w="7224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color w:val="0F0D29" w:themeColor="text1"/>
              </w:rPr>
              <w:id w:val="1080870105"/>
              <w:placeholder>
                <w:docPart w:val="118D75CAAA68A3478666B8980EDC821C"/>
              </w:placeholder>
              <w15:appearance w15:val="hidden"/>
            </w:sdtPr>
            <w:sdtEndPr/>
            <w:sdtContent>
              <w:p w14:paraId="2F011D6B" w14:textId="680493C5" w:rsidR="00D077E9" w:rsidRPr="009E0F52" w:rsidRDefault="009E0F52" w:rsidP="00F25453">
                <w:pPr>
                  <w:jc w:val="both"/>
                  <w:rPr>
                    <w:color w:val="0F0D29" w:themeColor="text1"/>
                  </w:rPr>
                </w:pPr>
                <w:r w:rsidRPr="009E0F52">
                  <w:rPr>
                    <w:rStyle w:val="SubtitleChar"/>
                    <w:b/>
                    <w:color w:val="0F0D29" w:themeColor="text1"/>
                  </w:rPr>
                  <w:t>October 9, 2022</w:t>
                </w:r>
                <w:r w:rsidR="00D206DD" w:rsidRPr="009E0F52">
                  <w:rPr>
                    <w:rStyle w:val="SubtitleChar"/>
                    <w:b/>
                    <w:bCs/>
                    <w:color w:val="0F0D29" w:themeColor="text1"/>
                  </w:rPr>
                  <w:t>.</w:t>
                </w:r>
              </w:p>
            </w:sdtContent>
          </w:sdt>
          <w:p w14:paraId="58D258C1" w14:textId="1F1FDDC8" w:rsidR="00D077E9" w:rsidRPr="00B81B4F" w:rsidRDefault="00D077E9" w:rsidP="00F25453">
            <w:pPr>
              <w:jc w:val="both"/>
              <w:rPr>
                <w:noProof/>
                <w:color w:val="0F0D29" w:themeColor="text1"/>
                <w:sz w:val="10"/>
                <w:szCs w:val="10"/>
              </w:rPr>
            </w:pPr>
            <w:r w:rsidRPr="00B81B4F">
              <w:rPr>
                <w:noProof/>
                <w:color w:val="0F0D29" w:themeColor="text1"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271571BC" wp14:editId="680B6F3B">
                      <wp:extent cx="1493949" cy="0"/>
                      <wp:effectExtent l="0" t="12700" r="30480" b="2540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BF6EE7C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" strokecolor="#0f0d29 [3213]" strokeweight="3pt">
                      <w10:anchorlock/>
                    </v:line>
                  </w:pict>
                </mc:Fallback>
              </mc:AlternateContent>
            </w:r>
          </w:p>
          <w:p w14:paraId="18A3B783" w14:textId="2C1061C9" w:rsidR="00D077E9" w:rsidRPr="00B81B4F" w:rsidRDefault="00D077E9" w:rsidP="00F25453">
            <w:pPr>
              <w:jc w:val="both"/>
              <w:rPr>
                <w:noProof/>
                <w:color w:val="0F0D29" w:themeColor="text1"/>
                <w:sz w:val="10"/>
                <w:szCs w:val="10"/>
              </w:rPr>
            </w:pPr>
          </w:p>
          <w:p w14:paraId="5BC3D66F" w14:textId="77777777" w:rsidR="00D077E9" w:rsidRPr="00B81B4F" w:rsidRDefault="00D077E9" w:rsidP="00F25453">
            <w:pPr>
              <w:ind w:right="3170"/>
              <w:jc w:val="both"/>
              <w:rPr>
                <w:noProof/>
                <w:color w:val="0F0D29" w:themeColor="text1"/>
                <w:sz w:val="10"/>
                <w:szCs w:val="10"/>
              </w:rPr>
            </w:pPr>
          </w:p>
          <w:sdt>
            <w:sdtPr>
              <w:rPr>
                <w:color w:val="0F0D29" w:themeColor="text1"/>
              </w:rPr>
              <w:id w:val="-1740469667"/>
              <w:placeholder>
                <w:docPart w:val="54BCE4D07AF351448FFCAE04F7D4231E"/>
              </w:placeholder>
              <w15:appearance w15:val="hidden"/>
            </w:sdtPr>
            <w:sdtContent>
              <w:p w14:paraId="30FC900F" w14:textId="2AE43643" w:rsidR="00DC6FCC" w:rsidRDefault="00F82593" w:rsidP="00860179">
                <w:pPr>
                  <w:ind w:right="3170"/>
                  <w:rPr>
                    <w:color w:val="0F0D29" w:themeColor="text1"/>
                  </w:rPr>
                </w:pPr>
                <w:r w:rsidRPr="00B81B4F">
                  <w:rPr>
                    <w:color w:val="0F0D29" w:themeColor="text1"/>
                  </w:rPr>
                  <w:t>INDIANA UNIVERSITY (BLOOMINGTON)</w:t>
                </w:r>
              </w:p>
              <w:p w14:paraId="030642DC" w14:textId="73737FD9" w:rsidR="00D077E9" w:rsidRPr="00B81B4F" w:rsidRDefault="00000000" w:rsidP="00860179">
                <w:pPr>
                  <w:ind w:right="3170"/>
                  <w:rPr>
                    <w:color w:val="0F0D29" w:themeColor="text1"/>
                  </w:rPr>
                </w:pPr>
              </w:p>
            </w:sdtContent>
          </w:sdt>
          <w:p w14:paraId="223F9FEE" w14:textId="4F690A20" w:rsidR="00D077E9" w:rsidRPr="00B81B4F" w:rsidRDefault="00D077E9" w:rsidP="00860179">
            <w:pPr>
              <w:ind w:right="3170"/>
              <w:rPr>
                <w:color w:val="0F0D29" w:themeColor="text1"/>
              </w:rPr>
            </w:pPr>
            <w:r w:rsidRPr="00B81B4F">
              <w:rPr>
                <w:color w:val="0F0D29" w:themeColor="text1"/>
              </w:rPr>
              <w:t xml:space="preserve">Authored by: </w:t>
            </w:r>
            <w:sdt>
              <w:sdtPr>
                <w:rPr>
                  <w:color w:val="0F0D29" w:themeColor="text1"/>
                </w:rPr>
                <w:alias w:val="Your Name"/>
                <w:tag w:val="Your Name"/>
                <w:id w:val="-180584491"/>
                <w:placeholder>
                  <w:docPart w:val="FFE383B15179454781932A84B06DEC8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F82593" w:rsidRPr="00B81B4F">
                  <w:rPr>
                    <w:color w:val="0F0D29" w:themeColor="text1"/>
                  </w:rPr>
                  <w:t>VARSHA R</w:t>
                </w:r>
                <w:r w:rsidR="00F82593" w:rsidRPr="00B81B4F">
                  <w:rPr>
                    <w:color w:val="0F0D29" w:themeColor="text1"/>
                  </w:rPr>
                  <w:br/>
                  <w:t>IU ID: 2000751388</w:t>
                </w:r>
                <w:r w:rsidR="00F82593" w:rsidRPr="00B81B4F">
                  <w:rPr>
                    <w:color w:val="0F0D29" w:themeColor="text1"/>
                  </w:rPr>
                  <w:br/>
                </w:r>
                <w:r w:rsidR="00D206DD" w:rsidRPr="00B81B4F">
                  <w:rPr>
                    <w:color w:val="0F0D29" w:themeColor="text1"/>
                  </w:rPr>
                  <w:t xml:space="preserve">Sem: </w:t>
                </w:r>
                <w:r w:rsidR="00DA36F2">
                  <w:rPr>
                    <w:color w:val="0F0D29" w:themeColor="text1"/>
                  </w:rPr>
                  <w:t>Fall</w:t>
                </w:r>
                <w:r w:rsidR="00D206DD" w:rsidRPr="00B81B4F">
                  <w:rPr>
                    <w:color w:val="0F0D29" w:themeColor="text1"/>
                  </w:rPr>
                  <w:t xml:space="preserve"> 2022</w:t>
                </w:r>
              </w:sdtContent>
            </w:sdt>
          </w:p>
          <w:p w14:paraId="7DE7352B" w14:textId="77777777" w:rsidR="00D077E9" w:rsidRPr="00B81B4F" w:rsidRDefault="00D077E9" w:rsidP="00F25453">
            <w:pPr>
              <w:jc w:val="both"/>
              <w:rPr>
                <w:noProof/>
                <w:color w:val="0F0D29" w:themeColor="text1"/>
                <w:sz w:val="10"/>
                <w:szCs w:val="10"/>
              </w:rPr>
            </w:pPr>
          </w:p>
        </w:tc>
      </w:tr>
    </w:tbl>
    <w:p w14:paraId="7886907F" w14:textId="175F815A" w:rsidR="00B81B4F" w:rsidRPr="00B81B4F" w:rsidRDefault="00D077E9" w:rsidP="00F25453">
      <w:pPr>
        <w:spacing w:after="200"/>
        <w:jc w:val="both"/>
        <w:rPr>
          <w:color w:val="0F0D29" w:themeColor="text1"/>
        </w:rPr>
      </w:pPr>
      <w:r w:rsidRPr="00B81B4F">
        <w:rPr>
          <w:noProof/>
          <w:color w:val="0F0D29" w:themeColor="text1"/>
        </w:rPr>
        <w:drawing>
          <wp:anchor distT="0" distB="0" distL="114300" distR="114300" simplePos="0" relativeHeight="251657215" behindDoc="1" locked="0" layoutInCell="1" allowOverlap="1" wp14:anchorId="60B5F331" wp14:editId="3CD9A680">
            <wp:simplePos x="0" y="0"/>
            <wp:positionH relativeFrom="column">
              <wp:posOffset>-863600</wp:posOffset>
            </wp:positionH>
            <wp:positionV relativeFrom="paragraph">
              <wp:posOffset>6116955</wp:posOffset>
            </wp:positionV>
            <wp:extent cx="8238490" cy="3668951"/>
            <wp:effectExtent l="0" t="0" r="3810" b="1905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8490" cy="3668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1B4F">
        <w:rPr>
          <w:color w:val="0F0D29" w:themeColor="text1"/>
        </w:rPr>
        <w:br w:type="page"/>
      </w:r>
    </w:p>
    <w:p w14:paraId="4093E8C4" w14:textId="05557F8C" w:rsidR="00F56B19" w:rsidRPr="002B4FEC" w:rsidRDefault="00DE40E3" w:rsidP="00430A30">
      <w:pPr>
        <w:pStyle w:val="Heading1"/>
        <w:ind w:right="126"/>
        <w:jc w:val="both"/>
        <w:rPr>
          <w:rFonts w:cstheme="majorHAnsi"/>
          <w:color w:val="0F0D29" w:themeColor="text1"/>
          <w:sz w:val="40"/>
          <w:szCs w:val="40"/>
        </w:rPr>
      </w:pPr>
      <w:r w:rsidRPr="002B4FEC">
        <w:rPr>
          <w:rFonts w:cstheme="majorHAnsi"/>
          <w:color w:val="0F0D29" w:themeColor="text1"/>
          <w:sz w:val="40"/>
          <w:szCs w:val="40"/>
        </w:rPr>
        <w:lastRenderedPageBreak/>
        <w:t>Introduction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923"/>
      </w:tblGrid>
      <w:tr w:rsidR="00A503FA" w:rsidRPr="002B4FEC" w14:paraId="6DCF8403" w14:textId="77777777" w:rsidTr="00BD3245">
        <w:trPr>
          <w:trHeight w:val="12582"/>
        </w:trPr>
        <w:tc>
          <w:tcPr>
            <w:tcW w:w="9999" w:type="dxa"/>
          </w:tcPr>
          <w:p w14:paraId="06F0B7B3" w14:textId="77777777" w:rsidR="00F56B19" w:rsidRPr="002B4FEC" w:rsidRDefault="00F56B19" w:rsidP="00430A30">
            <w:pPr>
              <w:pStyle w:val="NormalWeb"/>
              <w:ind w:right="126"/>
              <w:jc w:val="both"/>
              <w:rPr>
                <w:rFonts w:asciiTheme="majorHAnsi" w:hAnsiTheme="majorHAnsi" w:cstheme="majorHAnsi"/>
                <w:color w:val="0F0D29" w:themeColor="text1"/>
                <w:sz w:val="2"/>
                <w:szCs w:val="2"/>
              </w:rPr>
            </w:pPr>
          </w:p>
          <w:p w14:paraId="60DFA229" w14:textId="35031F5B" w:rsidR="00E43558" w:rsidRPr="002B4FEC" w:rsidRDefault="00E43558" w:rsidP="00430A30">
            <w:pPr>
              <w:ind w:right="647"/>
              <w:jc w:val="both"/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Data visualization is achieved using Tableau, a software package focusing on business intelligence (BI). The word tableau refers to a graphic representation or description. As a novice with Tableau, I have experimented with the software and built a few visualizations. The purpose of this report is to discuss these visualizations. For each graph, the following information will be discussed:</w:t>
            </w:r>
          </w:p>
          <w:p w14:paraId="53D6BF99" w14:textId="77777777" w:rsidR="00E43558" w:rsidRPr="002B4FEC" w:rsidRDefault="00E43558" w:rsidP="00430A30">
            <w:pPr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F05FCA8" w14:textId="2794E142" w:rsidR="00DA36F2" w:rsidRPr="002B4FEC" w:rsidRDefault="004F6603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</w:rPr>
              <w:t>Plots built using th</w:t>
            </w:r>
            <w:r w:rsidR="00AD3FE4" w:rsidRPr="002B4FEC">
              <w:rPr>
                <w:rFonts w:asciiTheme="majorHAnsi" w:hAnsiTheme="majorHAnsi" w:cstheme="majorHAnsi"/>
                <w:color w:val="0F0D29" w:themeColor="text1"/>
              </w:rPr>
              <w:t>e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dataset</w:t>
            </w:r>
            <w:r w:rsidR="00AD3FE4" w:rsidRPr="002B4FEC">
              <w:rPr>
                <w:rFonts w:asciiTheme="majorHAnsi" w:hAnsiTheme="majorHAnsi" w:cstheme="majorHAnsi"/>
                <w:color w:val="0F0D29" w:themeColor="text1"/>
              </w:rPr>
              <w:t>.</w:t>
            </w:r>
          </w:p>
          <w:p w14:paraId="3F470224" w14:textId="651C5F8E" w:rsidR="00CC4F5D" w:rsidRPr="002B4FEC" w:rsidRDefault="004F6603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</w:rPr>
              <w:t>Plot analysis.</w:t>
            </w:r>
          </w:p>
          <w:p w14:paraId="4FCE1DB7" w14:textId="16A578EA" w:rsidR="004F6603" w:rsidRPr="002B4FEC" w:rsidRDefault="004F6603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</w:rPr>
              <w:t>Inferences drawn from the visualizations.</w:t>
            </w:r>
          </w:p>
          <w:p w14:paraId="10556ACC" w14:textId="20A64A50" w:rsidR="00BD3245" w:rsidRPr="002B4FEC" w:rsidRDefault="00BD3245" w:rsidP="00430A30">
            <w:pPr>
              <w:pStyle w:val="NormalWeb"/>
              <w:spacing w:before="0" w:beforeAutospacing="0" w:after="0" w:afterAutospacing="0"/>
              <w:ind w:left="720"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3E7AC7D" w14:textId="2EBB4827" w:rsidR="00DE40E3" w:rsidRPr="002B4FEC" w:rsidRDefault="004F6603" w:rsidP="00430A30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2B4FEC">
              <w:rPr>
                <w:rFonts w:cstheme="majorHAnsi"/>
                <w:color w:val="0F0D29" w:themeColor="text1"/>
                <w:sz w:val="40"/>
                <w:szCs w:val="40"/>
              </w:rPr>
              <w:t>Dataset</w:t>
            </w:r>
          </w:p>
          <w:p w14:paraId="531CC69B" w14:textId="61CBC912" w:rsidR="00DE40E3" w:rsidRPr="002B4FEC" w:rsidRDefault="00F56B19" w:rsidP="00430A30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2B4FEC">
              <w:rPr>
                <w:rFonts w:cstheme="majorHAnsi"/>
                <w:noProof/>
                <w:color w:val="0F0D29" w:themeColor="tex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0864BE" wp14:editId="24C1AFD4">
                      <wp:simplePos x="0" y="0"/>
                      <wp:positionH relativeFrom="column">
                        <wp:posOffset>-23274</wp:posOffset>
                      </wp:positionH>
                      <wp:positionV relativeFrom="paragraph">
                        <wp:posOffset>119616</wp:posOffset>
                      </wp:positionV>
                      <wp:extent cx="6528390" cy="1046702"/>
                      <wp:effectExtent l="0" t="0" r="12700" b="762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0800000" flipV="1">
                                <a:off x="0" y="0"/>
                                <a:ext cx="6528390" cy="10467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9000">
                                  <a:alpha val="55591"/>
                                </a:srgbClr>
                              </a:solidFill>
                              <a:ln w="6350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txbx>
                              <w:txbxContent>
                                <w:p w14:paraId="73BC8B09" w14:textId="77777777" w:rsidR="00DA36F2" w:rsidRDefault="00DA36F2" w:rsidP="00DA36F2">
                                  <w:pPr>
                                    <w:ind w:right="721"/>
                                    <w:jc w:val="center"/>
                                  </w:pPr>
                                </w:p>
                                <w:p w14:paraId="63E579A7" w14:textId="1FF2A71C" w:rsidR="00CC4F5D" w:rsidRPr="00DB24F7" w:rsidRDefault="00DA36F2" w:rsidP="00DA36F2">
                                  <w:pPr>
                                    <w:ind w:right="721"/>
                                    <w:jc w:val="center"/>
                                  </w:pPr>
                                  <w:r>
                                    <w:t xml:space="preserve">        </w:t>
                                  </w:r>
                                  <w:r w:rsidR="001224B6">
                                    <w:rPr>
                                      <w:rFonts w:asciiTheme="majorHAnsi" w:hAnsiTheme="majorHAnsi" w:cstheme="majorHAnsi"/>
                                      <w:color w:val="000000"/>
                                    </w:rPr>
                                    <w:t xml:space="preserve">The UCI Machine Leaning Repository is a collection of databases, domain theories, and data generators that are used by the machine learning community for the empirical analysis of machine learning algorithms. </w:t>
                                  </w:r>
                                  <w:r w:rsidR="008C4CF8">
                                    <w:rPr>
                                      <w:rFonts w:asciiTheme="majorHAnsi" w:hAnsiTheme="majorHAnsi" w:cstheme="majorHAnsi"/>
                                      <w:color w:val="000000"/>
                                    </w:rPr>
                                    <w:t>-</w:t>
                                  </w:r>
                                  <w:r w:rsidR="008C4CF8" w:rsidRPr="00303152">
                                    <w:rPr>
                                      <w:rFonts w:asciiTheme="majorHAnsi" w:hAnsiTheme="majorHAnsi" w:cstheme="majorHAnsi"/>
                                      <w:color w:val="008F00"/>
                                    </w:rPr>
                                    <w:t xml:space="preserve"> </w:t>
                                  </w:r>
                                  <w:hyperlink r:id="rId10" w:history="1">
                                    <w:r w:rsidR="008C4CF8" w:rsidRPr="00303152">
                                      <w:rPr>
                                        <w:rStyle w:val="Hyperlink"/>
                                        <w:rFonts w:asciiTheme="majorHAnsi" w:hAnsiTheme="majorHAnsi" w:cstheme="majorHAnsi"/>
                                        <w:color w:val="008F00"/>
                                      </w:rPr>
                                      <w:t>UCI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0864BE" id="Text Box 25" o:spid="_x0000_s1027" type="#_x0000_t202" style="position:absolute;left:0;text-align:left;margin-left:-1.85pt;margin-top:9.4pt;width:514.05pt;height:82.4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" fillcolor="#009000" strokecolor="#d8d8d8 [2732]" strokeweight=".5pt">
                      <v:fill opacity="36494f"/>
                      <v:textbox>
                        <w:txbxContent>
                          <w:p w14:paraId="73BC8B09" w14:textId="77777777" w:rsidR="00DA36F2" w:rsidRDefault="00DA36F2" w:rsidP="00DA36F2">
                            <w:pPr>
                              <w:ind w:right="721"/>
                              <w:jc w:val="center"/>
                            </w:pPr>
                          </w:p>
                          <w:p w14:paraId="63E579A7" w14:textId="1FF2A71C" w:rsidR="00CC4F5D" w:rsidRPr="00DB24F7" w:rsidRDefault="00DA36F2" w:rsidP="00DA36F2">
                            <w:pPr>
                              <w:ind w:right="721"/>
                              <w:jc w:val="center"/>
                            </w:pPr>
                            <w:r>
                              <w:t xml:space="preserve">        </w:t>
                            </w:r>
                            <w:r w:rsidR="001224B6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 xml:space="preserve">The UCI Machine Leaning Repository is a collection of databases, domain theories, and data generators that are used by the machine learning community for the empirical analysis of machine learning algorithms. </w:t>
                            </w:r>
                            <w:r w:rsidR="008C4CF8">
                              <w:rPr>
                                <w:rFonts w:asciiTheme="majorHAnsi" w:hAnsiTheme="majorHAnsi" w:cstheme="majorHAnsi"/>
                                <w:color w:val="000000"/>
                              </w:rPr>
                              <w:t>-</w:t>
                            </w:r>
                            <w:r w:rsidR="008C4CF8" w:rsidRPr="00303152">
                              <w:rPr>
                                <w:rFonts w:asciiTheme="majorHAnsi" w:hAnsiTheme="majorHAnsi" w:cstheme="majorHAnsi"/>
                                <w:color w:val="008F00"/>
                              </w:rPr>
                              <w:t xml:space="preserve"> </w:t>
                            </w:r>
                            <w:hyperlink r:id="rId11" w:history="1">
                              <w:r w:rsidR="008C4CF8" w:rsidRPr="00303152">
                                <w:rPr>
                                  <w:rStyle w:val="Hyperlink"/>
                                  <w:rFonts w:asciiTheme="majorHAnsi" w:hAnsiTheme="majorHAnsi" w:cstheme="majorHAnsi"/>
                                  <w:color w:val="008F00"/>
                                </w:rPr>
                                <w:t>UCI</w:t>
                              </w:r>
                            </w:hyperlink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0827B2" w14:textId="543E1FEC" w:rsidR="00DE40E3" w:rsidRPr="002B4FEC" w:rsidRDefault="00DE40E3" w:rsidP="00430A30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</w:p>
          <w:p w14:paraId="7DBF61F9" w14:textId="5934B29A" w:rsidR="00CC17D3" w:rsidRPr="002B4FEC" w:rsidRDefault="00CC17D3" w:rsidP="00430A30">
            <w:pPr>
              <w:ind w:right="126"/>
              <w:jc w:val="both"/>
              <w:rPr>
                <w:rFonts w:asciiTheme="majorHAnsi" w:hAnsiTheme="majorHAnsi" w:cstheme="majorHAnsi"/>
                <w:color w:val="0F0D29" w:themeColor="text1"/>
                <w:shd w:val="clear" w:color="auto" w:fill="202124"/>
              </w:rPr>
            </w:pPr>
          </w:p>
          <w:p w14:paraId="392F378E" w14:textId="77777777" w:rsidR="001224B6" w:rsidRPr="002B4FEC" w:rsidRDefault="001224B6" w:rsidP="00430A30">
            <w:pPr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B0BFFBE" w14:textId="3DE9A65D" w:rsidR="00E43558" w:rsidRPr="002B4FEC" w:rsidRDefault="00E43558" w:rsidP="00430A30">
            <w:pPr>
              <w:ind w:right="647"/>
              <w:jc w:val="both"/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  <w:t>For the visualizations, we will use the following dataset from the UCI Machine Learning Repository: </w:t>
            </w:r>
          </w:p>
          <w:p w14:paraId="2E61F968" w14:textId="47A003C5" w:rsidR="00AD3FE4" w:rsidRPr="002B4FEC" w:rsidRDefault="00AD3FE4" w:rsidP="00430A30">
            <w:p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3501F44" w14:textId="0864FE04" w:rsidR="002B4FEC" w:rsidRPr="00120435" w:rsidRDefault="002B4FEC" w:rsidP="002B4FEC">
            <w:p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hyperlink r:id="rId12" w:history="1">
              <w:r w:rsidR="00624016" w:rsidRPr="00303152">
                <w:rPr>
                  <w:rStyle w:val="Hyperlink"/>
                  <w:rFonts w:asciiTheme="majorHAnsi" w:hAnsiTheme="majorHAnsi" w:cstheme="majorHAnsi"/>
                  <w:b/>
                  <w:bCs/>
                  <w:color w:val="008F00"/>
                </w:rPr>
                <w:t>Automobile data set</w:t>
              </w:r>
            </w:hyperlink>
            <w:r w:rsidRPr="00303152">
              <w:rPr>
                <w:rFonts w:asciiTheme="majorHAnsi" w:hAnsiTheme="majorHAnsi" w:cstheme="majorHAnsi"/>
                <w:b/>
                <w:bCs/>
                <w:color w:val="008F00"/>
              </w:rPr>
              <w:t xml:space="preserve">: </w:t>
            </w:r>
            <w:r w:rsidR="00120435" w:rsidRPr="00120435">
              <w:rPr>
                <w:rFonts w:asciiTheme="majorHAnsi" w:hAnsiTheme="majorHAnsi" w:cstheme="majorHAnsi"/>
                <w:color w:val="123654"/>
              </w:rPr>
              <w:t xml:space="preserve">This data set </w:t>
            </w:r>
            <w:r w:rsidR="00303152" w:rsidRPr="00120435">
              <w:rPr>
                <w:rFonts w:asciiTheme="majorHAnsi" w:hAnsiTheme="majorHAnsi" w:cstheme="majorHAnsi"/>
                <w:color w:val="123654"/>
              </w:rPr>
              <w:t>consists of</w:t>
            </w:r>
            <w:r w:rsidR="00120435" w:rsidRPr="00120435">
              <w:rPr>
                <w:rFonts w:asciiTheme="majorHAnsi" w:hAnsiTheme="majorHAnsi" w:cstheme="majorHAnsi"/>
                <w:color w:val="123654"/>
              </w:rPr>
              <w:t xml:space="preserve"> the specification of an auto in terms of various characteristics</w:t>
            </w:r>
            <w:r w:rsidR="00120435">
              <w:rPr>
                <w:rFonts w:asciiTheme="majorHAnsi" w:hAnsiTheme="majorHAnsi" w:cstheme="majorHAnsi"/>
                <w:color w:val="123654"/>
              </w:rPr>
              <w:t>.</w:t>
            </w:r>
            <w:r w:rsidR="00120435" w:rsidRPr="00120435">
              <w:rPr>
                <w:rFonts w:asciiTheme="majorHAnsi" w:hAnsiTheme="majorHAnsi" w:cstheme="majorHAnsi"/>
                <w:color w:val="123654"/>
              </w:rPr>
              <w:t xml:space="preserve"> </w:t>
            </w:r>
            <w:r w:rsidRPr="00120435">
              <w:rPr>
                <w:rFonts w:asciiTheme="majorHAnsi" w:hAnsiTheme="majorHAnsi" w:cstheme="majorHAnsi"/>
                <w:color w:val="0F0D29" w:themeColor="text1"/>
              </w:rPr>
              <w:t xml:space="preserve">Dataset includes various </w:t>
            </w:r>
            <w:r w:rsidR="00120435" w:rsidRPr="00120435">
              <w:rPr>
                <w:rFonts w:asciiTheme="majorHAnsi" w:hAnsiTheme="majorHAnsi" w:cstheme="majorHAnsi"/>
                <w:color w:val="0F0D29" w:themeColor="text1"/>
              </w:rPr>
              <w:t>attributes that</w:t>
            </w:r>
            <w:r w:rsidRPr="00120435">
              <w:rPr>
                <w:rFonts w:asciiTheme="majorHAnsi" w:hAnsiTheme="majorHAnsi" w:cstheme="majorHAnsi"/>
                <w:color w:val="0F0D29" w:themeColor="text1"/>
              </w:rPr>
              <w:t xml:space="preserve"> are listed below:</w:t>
            </w:r>
          </w:p>
          <w:p w14:paraId="56D9703D" w14:textId="25718CCA" w:rsidR="002B4FEC" w:rsidRDefault="002B4FEC" w:rsidP="002B4FEC">
            <w:pPr>
              <w:ind w:right="647"/>
              <w:rPr>
                <w:rFonts w:asciiTheme="majorHAnsi" w:hAnsiTheme="majorHAnsi" w:cstheme="majorHAnsi"/>
                <w:color w:val="123654"/>
              </w:rPr>
            </w:pP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make: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</w:t>
            </w:r>
            <w:r w:rsidRPr="002B4FEC">
              <w:rPr>
                <w:rFonts w:asciiTheme="majorHAnsi" w:hAnsiTheme="majorHAnsi" w:cstheme="majorHAnsi"/>
                <w:color w:val="123654"/>
              </w:rPr>
              <w:t>alfa-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romero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audi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bmw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chevrolet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dodge,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honda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>,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isuzu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jaguar,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mazda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mercedes-benz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>, mercury,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mitsubishi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nissan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peugot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plymouth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porsche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>,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renault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saab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subaru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toyota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volkswagen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t xml:space="preserve">, </w:t>
            </w:r>
            <w:proofErr w:type="spellStart"/>
            <w:r w:rsidRPr="002B4FEC">
              <w:rPr>
                <w:rFonts w:asciiTheme="majorHAnsi" w:hAnsiTheme="majorHAnsi" w:cstheme="majorHAnsi"/>
                <w:color w:val="123654"/>
              </w:rPr>
              <w:t>volvo</w:t>
            </w:r>
            <w:proofErr w:type="spellEnd"/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fuel-type: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diesel, gas.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aspiration: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std, turbo.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num-of-doors: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four, two.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body-style: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hardtop, wagon, sedan, hatchback, convertible.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engine-location: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front, rear.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length: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141.1 to 208.1.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width: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60.3 to 72.3.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height: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47.8 to 59.8.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num-of-cylinders: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eight, five, four, six, three, twelve, two.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horsepower: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48 to 288.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city-mpg: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13 to 49.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highway-mpg: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16 to 54.</w:t>
            </w:r>
            <w:r w:rsidRPr="002B4FEC">
              <w:rPr>
                <w:rFonts w:asciiTheme="majorHAnsi" w:hAnsiTheme="majorHAnsi" w:cstheme="majorHAnsi"/>
                <w:color w:val="123654"/>
              </w:rPr>
              <w:br/>
            </w:r>
            <w:r w:rsidRPr="002B4FEC">
              <w:rPr>
                <w:rFonts w:asciiTheme="majorHAnsi" w:hAnsiTheme="majorHAnsi" w:cstheme="majorHAnsi"/>
                <w:b/>
                <w:bCs/>
                <w:color w:val="123654"/>
              </w:rPr>
              <w:t>price:</w:t>
            </w:r>
            <w:r w:rsidRPr="002B4FEC">
              <w:rPr>
                <w:rFonts w:asciiTheme="majorHAnsi" w:hAnsiTheme="majorHAnsi" w:cstheme="majorHAnsi"/>
                <w:color w:val="123654"/>
              </w:rPr>
              <w:t xml:space="preserve"> continuous from 5118 to 45400.</w:t>
            </w:r>
          </w:p>
          <w:p w14:paraId="1032DC3E" w14:textId="0A37F0DC" w:rsidR="00303152" w:rsidRDefault="00303152" w:rsidP="002B4FEC">
            <w:pPr>
              <w:ind w:right="647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F1FD7D7" w14:textId="0E06D095" w:rsidR="00303152" w:rsidRDefault="00303152" w:rsidP="002B4FEC">
            <w:pPr>
              <w:ind w:right="647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303152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lastRenderedPageBreak/>
              <w:t>Calculated fields:</w:t>
            </w:r>
          </w:p>
          <w:p w14:paraId="367C91D6" w14:textId="77777777" w:rsidR="00303152" w:rsidRDefault="00303152" w:rsidP="002B4FEC">
            <w:pPr>
              <w:ind w:right="647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5D45E112" w14:textId="20C90A1B" w:rsidR="00303152" w:rsidRDefault="00303152" w:rsidP="00082E3B">
            <w:p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303152">
              <w:rPr>
                <w:rFonts w:asciiTheme="majorHAnsi" w:hAnsiTheme="majorHAnsi" w:cstheme="majorHAnsi"/>
                <w:color w:val="0F0D29" w:themeColor="text1"/>
              </w:rPr>
              <w:t xml:space="preserve">The following </w:t>
            </w:r>
            <w:r>
              <w:rPr>
                <w:rFonts w:asciiTheme="majorHAnsi" w:hAnsiTheme="majorHAnsi" w:cstheme="majorHAnsi"/>
                <w:color w:val="0F0D29" w:themeColor="text1"/>
              </w:rPr>
              <w:t>calculated fields are used for visualizations in this assignment. They are as follows:</w:t>
            </w:r>
          </w:p>
          <w:p w14:paraId="5B9569C0" w14:textId="23EC2CF5" w:rsidR="00303152" w:rsidRDefault="00303152" w:rsidP="00082E3B">
            <w:pPr>
              <w:pStyle w:val="ListParagraph"/>
              <w:numPr>
                <w:ilvl w:val="0"/>
                <w:numId w:val="31"/>
              </w:num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ED4ABD">
              <w:rPr>
                <w:rFonts w:asciiTheme="majorHAnsi" w:hAnsiTheme="majorHAnsi" w:cstheme="majorHAnsi"/>
                <w:b/>
                <w:bCs/>
                <w:color w:val="0F0D29" w:themeColor="text1"/>
              </w:rPr>
              <w:t>Area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= The floor area that the automobile takes up</w:t>
            </w:r>
            <w:r w:rsidR="00ED4ABD">
              <w:rPr>
                <w:rFonts w:asciiTheme="majorHAnsi" w:hAnsiTheme="majorHAnsi" w:cstheme="majorHAnsi"/>
                <w:color w:val="0F0D29" w:themeColor="text1"/>
              </w:rPr>
              <w:t>. It is calculated using the dataset attributes as length X width.</w:t>
            </w:r>
          </w:p>
          <w:p w14:paraId="368575D7" w14:textId="246AEFDE" w:rsidR="00ED4ABD" w:rsidRDefault="00ED4ABD" w:rsidP="00082E3B">
            <w:pPr>
              <w:pStyle w:val="ListParagraph"/>
              <w:numPr>
                <w:ilvl w:val="0"/>
                <w:numId w:val="31"/>
              </w:num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ED4ABD">
              <w:rPr>
                <w:rFonts w:asciiTheme="majorHAnsi" w:hAnsiTheme="majorHAnsi" w:cstheme="majorHAnsi"/>
                <w:b/>
                <w:bCs/>
                <w:color w:val="0F0D29" w:themeColor="text1"/>
              </w:rPr>
              <w:t>Volume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=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The </w:t>
            </w:r>
            <w:r>
              <w:rPr>
                <w:rFonts w:asciiTheme="majorHAnsi" w:hAnsiTheme="majorHAnsi" w:cstheme="majorHAnsi"/>
                <w:color w:val="0F0D29" w:themeColor="text1"/>
              </w:rPr>
              <w:t>total cubical space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that the automobile takes up. It is calculated using the dataset attributes as length X width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X height.</w:t>
            </w:r>
          </w:p>
          <w:p w14:paraId="3580DFA8" w14:textId="17AE3621" w:rsidR="00ED4ABD" w:rsidRPr="00303152" w:rsidRDefault="00ED4ABD" w:rsidP="00082E3B">
            <w:pPr>
              <w:pStyle w:val="ListParagraph"/>
              <w:numPr>
                <w:ilvl w:val="0"/>
                <w:numId w:val="31"/>
              </w:numPr>
              <w:ind w:right="647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ED4ABD">
              <w:rPr>
                <w:rFonts w:asciiTheme="majorHAnsi" w:hAnsiTheme="majorHAnsi" w:cstheme="majorHAnsi"/>
                <w:b/>
                <w:bCs/>
                <w:color w:val="0F0D29" w:themeColor="text1"/>
              </w:rPr>
              <w:t>Highway vs city mpg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= The difference between </w:t>
            </w:r>
            <w:proofErr w:type="spellStart"/>
            <w:r>
              <w:rPr>
                <w:rFonts w:asciiTheme="majorHAnsi" w:hAnsiTheme="majorHAnsi" w:cstheme="majorHAnsi"/>
                <w:color w:val="0F0D29" w:themeColor="text1"/>
              </w:rPr>
              <w:t>mpgs</w:t>
            </w:r>
            <w:proofErr w:type="spellEnd"/>
            <w:r>
              <w:rPr>
                <w:rFonts w:asciiTheme="majorHAnsi" w:hAnsiTheme="majorHAnsi" w:cstheme="majorHAnsi"/>
                <w:color w:val="0F0D29" w:themeColor="text1"/>
              </w:rPr>
              <w:t xml:space="preserve"> of the automobile in highway and city.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It is calculated using the dataset attributes as </w:t>
            </w:r>
            <w:r>
              <w:rPr>
                <w:rFonts w:asciiTheme="majorHAnsi" w:hAnsiTheme="majorHAnsi" w:cstheme="majorHAnsi"/>
                <w:color w:val="0F0D29" w:themeColor="text1"/>
              </w:rPr>
              <w:t>highway-mpg – city-mpg.</w:t>
            </w:r>
          </w:p>
          <w:p w14:paraId="0B4CDC36" w14:textId="4F607B17" w:rsidR="00CC17D3" w:rsidRPr="002B4FEC" w:rsidRDefault="00CC17D3" w:rsidP="00430A30">
            <w:pPr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4281583" w14:textId="242ACBBE" w:rsidR="008E649C" w:rsidRPr="002B4FEC" w:rsidRDefault="00D73B13" w:rsidP="00430A30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2B4FEC">
              <w:rPr>
                <w:rFonts w:cstheme="majorHAnsi"/>
                <w:color w:val="0F0D29" w:themeColor="text1"/>
                <w:sz w:val="40"/>
                <w:szCs w:val="40"/>
              </w:rPr>
              <w:t>Visualizations</w:t>
            </w:r>
          </w:p>
          <w:p w14:paraId="5188FF9A" w14:textId="77777777" w:rsidR="0005518F" w:rsidRPr="002B4FEC" w:rsidRDefault="0005518F" w:rsidP="00430A30">
            <w:pPr>
              <w:pStyle w:val="Heading1"/>
              <w:ind w:right="126"/>
              <w:jc w:val="both"/>
              <w:rPr>
                <w:rFonts w:cstheme="majorHAnsi"/>
                <w:bCs/>
                <w:color w:val="0F0D29" w:themeColor="text1"/>
                <w:sz w:val="6"/>
                <w:szCs w:val="6"/>
              </w:rPr>
            </w:pPr>
          </w:p>
          <w:p w14:paraId="544DC772" w14:textId="3617C8BD" w:rsidR="00F04CC1" w:rsidRPr="002B4FEC" w:rsidRDefault="00F04CC1" w:rsidP="00430A30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2686638F" w14:textId="77777777" w:rsidR="00D73B13" w:rsidRPr="002B4FEC" w:rsidRDefault="00D73B13" w:rsidP="00430A30">
            <w:pPr>
              <w:pStyle w:val="ListParagraph"/>
              <w:ind w:left="410"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03922C2" w14:textId="773310CA" w:rsidR="0021169B" w:rsidRPr="002B4FEC" w:rsidRDefault="0021169B" w:rsidP="00430A30">
            <w:pPr>
              <w:pStyle w:val="NormalWeb"/>
              <w:spacing w:before="0" w:beforeAutospacing="0" w:after="0" w:afterAutospacing="0"/>
              <w:ind w:left="720"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9A94E6A" w14:textId="0F5315AE" w:rsidR="0021169B" w:rsidRPr="002B4FEC" w:rsidRDefault="0021169B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</w:t>
            </w:r>
            <w:r w:rsidR="007B1BD7"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is</w:t>
            </w: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 xml:space="preserve"> dataset</w:t>
            </w:r>
          </w:p>
          <w:p w14:paraId="01735EED" w14:textId="77777777" w:rsidR="00B43BCB" w:rsidRPr="002B4FEC" w:rsidRDefault="00B43BCB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355A1564" w14:textId="52C63E0E" w:rsidR="00331B27" w:rsidRDefault="009D1103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62798B43" wp14:editId="30F56F94">
                  <wp:extent cx="5887085" cy="1727200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448" cy="1727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78F42" w14:textId="77777777" w:rsidR="00120435" w:rsidRPr="002B4FEC" w:rsidRDefault="00120435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F31FD37" w14:textId="0D55BFC0" w:rsidR="0021169B" w:rsidRPr="002B4FEC" w:rsidRDefault="0021169B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658D032C" w14:textId="6DBF9662" w:rsidR="003E1630" w:rsidRPr="002B4FEC" w:rsidRDefault="003E1630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9F920EA" w14:textId="323795CA" w:rsidR="003E1630" w:rsidRPr="002B4FEC" w:rsidRDefault="00F17E69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="00CF3661"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912947">
              <w:rPr>
                <w:rFonts w:asciiTheme="majorHAnsi" w:hAnsiTheme="majorHAnsi" w:cstheme="majorHAnsi"/>
                <w:color w:val="0F0D29" w:themeColor="text1"/>
              </w:rPr>
              <w:t>Body-style, volume, area</w:t>
            </w:r>
          </w:p>
          <w:p w14:paraId="56BA1E2D" w14:textId="55696BDB" w:rsidR="00CF3661" w:rsidRPr="002B4FEC" w:rsidRDefault="00CF3661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proofErr w:type="gramStart"/>
            <w:r w:rsidR="00912947">
              <w:rPr>
                <w:rFonts w:asciiTheme="majorHAnsi" w:hAnsiTheme="majorHAnsi" w:cstheme="majorHAnsi"/>
                <w:color w:val="0F0D29" w:themeColor="text1"/>
              </w:rPr>
              <w:t>AVG(</w:t>
            </w:r>
            <w:proofErr w:type="gramEnd"/>
            <w:r w:rsidR="00912947">
              <w:rPr>
                <w:rFonts w:asciiTheme="majorHAnsi" w:hAnsiTheme="majorHAnsi" w:cstheme="majorHAnsi"/>
                <w:color w:val="0F0D29" w:themeColor="text1"/>
              </w:rPr>
              <w:t>volume)</w:t>
            </w:r>
          </w:p>
          <w:p w14:paraId="032F2341" w14:textId="682CF184" w:rsidR="00CF3661" w:rsidRPr="002B4FEC" w:rsidRDefault="00CF3661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4E4311">
              <w:rPr>
                <w:rFonts w:asciiTheme="majorHAnsi" w:hAnsiTheme="majorHAnsi" w:cstheme="majorHAnsi"/>
                <w:color w:val="0F0D29" w:themeColor="text1"/>
              </w:rPr>
              <w:t>Body-style</w:t>
            </w:r>
          </w:p>
          <w:p w14:paraId="21D1E200" w14:textId="61248FAB" w:rsidR="004E4311" w:rsidRDefault="004E4311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Marks: color – AVG(Area)</w:t>
            </w:r>
          </w:p>
          <w:p w14:paraId="52A8902D" w14:textId="27AFEE42" w:rsidR="001E46C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35420A3" w14:textId="1960A93F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Here we are trying to compare and see which body-style occupies the most space.</w:t>
            </w:r>
          </w:p>
          <w:p w14:paraId="5C103B7E" w14:textId="75C73446" w:rsidR="00CF3661" w:rsidRPr="002B4FEC" w:rsidRDefault="00CF3661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E3D77B2" w14:textId="77777777" w:rsidR="00F17E69" w:rsidRPr="002B4FEC" w:rsidRDefault="00F17E69" w:rsidP="004E4311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BCC167A" w14:textId="0F481649" w:rsidR="0021169B" w:rsidRPr="002B4FEC" w:rsidRDefault="0021169B" w:rsidP="00430A30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2C451371" w14:textId="7107A9AB" w:rsidR="00713792" w:rsidRPr="002B4FEC" w:rsidRDefault="00713792" w:rsidP="00430A30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CC89375" w14:textId="7A804BB2" w:rsidR="00BD3245" w:rsidRDefault="001E46CC" w:rsidP="001E46CC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On an average, wagons occupy the most area and has highest volumes which shows that wagons would require more parking space.</w:t>
            </w:r>
          </w:p>
          <w:p w14:paraId="5E2CCB9F" w14:textId="34893878" w:rsidR="001E46CC" w:rsidRPr="001E46CC" w:rsidRDefault="001E46CC" w:rsidP="001E46CC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On an average, hatchbacks occupy the least space.</w:t>
            </w:r>
          </w:p>
          <w:p w14:paraId="778C8DDE" w14:textId="77777777" w:rsidR="001E46CC" w:rsidRPr="002B4FEC" w:rsidRDefault="001E46CC" w:rsidP="001E46CC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2A492B65" w14:textId="77777777" w:rsidR="001E46CC" w:rsidRPr="002B4FEC" w:rsidRDefault="001E46CC" w:rsidP="00E50BB9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4128460" w14:textId="77777777" w:rsidR="001E46CC" w:rsidRPr="002B4FEC" w:rsidRDefault="001E46CC" w:rsidP="001E46CC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656D4A0A" w14:textId="77777777" w:rsidR="001E46CC" w:rsidRPr="002B4FEC" w:rsidRDefault="001E46CC" w:rsidP="00E50BB9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2CBE4271" w14:textId="7B67430B" w:rsidR="001E46CC" w:rsidRDefault="00A503FA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4383EA3E" wp14:editId="6503FA50">
                  <wp:extent cx="5932805" cy="4114800"/>
                  <wp:effectExtent l="0" t="0" r="0" b="0"/>
                  <wp:docPr id="30" name="Picture 3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scatter chart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4024" cy="412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7B69B" w14:textId="77777777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4F50BB6" w14:textId="77777777" w:rsidR="001E46CC" w:rsidRPr="002B4FEC" w:rsidRDefault="001E46CC" w:rsidP="001E46CC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37CF0FD2" w14:textId="77777777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D9EC8CD" w14:textId="292F45C8" w:rsidR="001E46CC" w:rsidRPr="002B4FEC" w:rsidRDefault="001E46CC" w:rsidP="000A58ED">
            <w:pPr>
              <w:pStyle w:val="NormalWeb"/>
              <w:tabs>
                <w:tab w:val="left" w:pos="6912"/>
              </w:tabs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0A58ED">
              <w:rPr>
                <w:rFonts w:asciiTheme="majorHAnsi" w:hAnsiTheme="majorHAnsi" w:cstheme="majorHAnsi"/>
                <w:color w:val="0F0D29" w:themeColor="text1"/>
              </w:rPr>
              <w:t>Make, Horsepower, Body-style, Fuel-type.</w:t>
            </w:r>
          </w:p>
          <w:p w14:paraId="6F8A2E52" w14:textId="055284D3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0A58ED">
              <w:rPr>
                <w:rFonts w:asciiTheme="majorHAnsi" w:hAnsiTheme="majorHAnsi" w:cstheme="majorHAnsi"/>
                <w:color w:val="0F0D29" w:themeColor="text1"/>
              </w:rPr>
              <w:t>Make</w:t>
            </w:r>
          </w:p>
          <w:p w14:paraId="231FF56E" w14:textId="27DFC5D9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0A58ED">
              <w:rPr>
                <w:rFonts w:asciiTheme="majorHAnsi" w:hAnsiTheme="majorHAnsi" w:cstheme="majorHAnsi"/>
                <w:color w:val="0F0D29" w:themeColor="text1"/>
              </w:rPr>
              <w:t>AVG(Horsepower)</w:t>
            </w:r>
          </w:p>
          <w:p w14:paraId="1C173755" w14:textId="285F53D9" w:rsidR="001E46C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Marks: color </w:t>
            </w:r>
            <w:r w:rsidR="000A58ED">
              <w:rPr>
                <w:rFonts w:asciiTheme="majorHAnsi" w:hAnsiTheme="majorHAnsi" w:cstheme="majorHAnsi"/>
                <w:color w:val="0F0D29" w:themeColor="text1"/>
              </w:rPr>
              <w:t>– Fuel-type</w:t>
            </w:r>
          </w:p>
          <w:p w14:paraId="6C20793B" w14:textId="693FF71F" w:rsidR="000A58ED" w:rsidRDefault="000A58ED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Filters: Body-style - Sedan</w:t>
            </w:r>
          </w:p>
          <w:p w14:paraId="41B27E76" w14:textId="77777777" w:rsidR="001E46C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7AA52C0" w14:textId="23B1A3AB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which </w:t>
            </w:r>
            <w:r w:rsidR="000A58ED">
              <w:rPr>
                <w:rFonts w:asciiTheme="majorHAnsi" w:hAnsiTheme="majorHAnsi" w:cstheme="majorHAnsi"/>
                <w:color w:val="0F0D29" w:themeColor="text1"/>
              </w:rPr>
              <w:t>automobile make that are specifically sedan body-style has the highest horsepower on overall that runs on gas.</w:t>
            </w:r>
          </w:p>
          <w:p w14:paraId="5C358071" w14:textId="77777777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B8D5016" w14:textId="77777777" w:rsidR="001E46CC" w:rsidRPr="002B4FEC" w:rsidRDefault="001E46CC" w:rsidP="001E46CC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7461816" w14:textId="5B8B94F5" w:rsidR="001E46CC" w:rsidRPr="002B4FEC" w:rsidRDefault="001E46CC" w:rsidP="001E46CC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6716D164" w14:textId="77777777" w:rsidR="001E46CC" w:rsidRPr="002B4FEC" w:rsidRDefault="001E46CC" w:rsidP="001E46CC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C838FB3" w14:textId="663DAD5A" w:rsidR="001E46CC" w:rsidRDefault="000A58ED" w:rsidP="000A58ED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We can see that </w:t>
            </w:r>
            <w:r w:rsidR="008B3036">
              <w:rPr>
                <w:rFonts w:asciiTheme="majorHAnsi" w:hAnsiTheme="majorHAnsi" w:cstheme="majorHAnsi"/>
                <w:color w:val="0F0D29" w:themeColor="text1"/>
              </w:rPr>
              <w:t xml:space="preserve">the sedans that run on gas has comparatively more horsepower than diesel sedan makes. </w:t>
            </w:r>
          </w:p>
          <w:p w14:paraId="67305539" w14:textId="66A4B786" w:rsidR="00E50BB9" w:rsidRDefault="00E50BB9" w:rsidP="000A58ED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A sedan that has the highest horsepower is made my jaguar that runs on gas and has a horsepower of 280.7.</w:t>
            </w:r>
          </w:p>
          <w:p w14:paraId="192113B8" w14:textId="77777777" w:rsidR="00E50BB9" w:rsidRPr="002B4FEC" w:rsidRDefault="00E50BB9" w:rsidP="00E50BB9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24FE2FA5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D907EDE" w14:textId="341C9168" w:rsidR="00E50BB9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4703179A" w14:textId="77777777" w:rsidR="00E50BB9" w:rsidRP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0"/>
                <w:szCs w:val="20"/>
              </w:rPr>
            </w:pPr>
          </w:p>
          <w:p w14:paraId="3B5FE47D" w14:textId="2F37EE89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4830042A" wp14:editId="7E5DE138">
                  <wp:extent cx="5994400" cy="1635760"/>
                  <wp:effectExtent l="0" t="0" r="0" b="2540"/>
                  <wp:docPr id="14" name="Picture 14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ab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00" cy="163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70013" w14:textId="77777777" w:rsidR="00082E3B" w:rsidRDefault="00082E3B" w:rsidP="00082E3B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96E322C" w14:textId="4387C136" w:rsidR="00066CD0" w:rsidRDefault="00066CD0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A0C1ECA" w14:textId="3ED3FE92" w:rsidR="00066CD0" w:rsidRDefault="00066CD0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Zoomed in image of the above visualization that contains the results:</w:t>
            </w:r>
          </w:p>
          <w:p w14:paraId="108CABA1" w14:textId="77777777" w:rsidR="00066CD0" w:rsidRPr="00066CD0" w:rsidRDefault="00066CD0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  <w:sz w:val="20"/>
                <w:szCs w:val="20"/>
              </w:rPr>
            </w:pPr>
          </w:p>
          <w:p w14:paraId="15FF9D4A" w14:textId="5B853591" w:rsidR="00066CD0" w:rsidRDefault="00066CD0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2064E939" wp14:editId="28D4852B">
                  <wp:extent cx="6054725" cy="1971040"/>
                  <wp:effectExtent l="0" t="0" r="3175" b="0"/>
                  <wp:docPr id="15" name="Picture 15" descr="A picture containing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icture containing table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308" r="32412" b="12821"/>
                          <a:stretch/>
                        </pic:blipFill>
                        <pic:spPr bwMode="auto">
                          <a:xfrm>
                            <a:off x="0" y="0"/>
                            <a:ext cx="6096084" cy="1984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CD6114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A123C05" w14:textId="77777777" w:rsidR="00E50BB9" w:rsidRPr="002B4FEC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18955A0B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4AC23C0" w14:textId="115D4605" w:rsidR="00E50BB9" w:rsidRPr="002B4FEC" w:rsidRDefault="00E50BB9" w:rsidP="00E50BB9">
            <w:pPr>
              <w:pStyle w:val="NormalWeb"/>
              <w:tabs>
                <w:tab w:val="left" w:pos="6912"/>
              </w:tabs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>Make, Horsepower, Body-style,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Price</w:t>
            </w:r>
          </w:p>
          <w:p w14:paraId="4AE448BA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>Make</w:t>
            </w:r>
          </w:p>
          <w:p w14:paraId="32C6E874" w14:textId="5D2F69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>Body-style</w:t>
            </w:r>
          </w:p>
          <w:p w14:paraId="13D07EAA" w14:textId="20D2EE6B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Marks: </w:t>
            </w:r>
            <w:r w:rsidR="00D62A30">
              <w:rPr>
                <w:rFonts w:asciiTheme="majorHAnsi" w:hAnsiTheme="majorHAnsi" w:cstheme="majorHAnsi"/>
                <w:color w:val="0F0D29" w:themeColor="text1"/>
              </w:rPr>
              <w:t>Color – AVG(Price), Label – AVG(Price)</w:t>
            </w:r>
          </w:p>
          <w:p w14:paraId="4097EF0A" w14:textId="1B55A9D6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Filters: Body-style </w:t>
            </w:r>
            <w:r w:rsidR="00D62A30">
              <w:rPr>
                <w:rFonts w:asciiTheme="majorHAnsi" w:hAnsiTheme="majorHAnsi" w:cstheme="majorHAnsi"/>
                <w:color w:val="0F0D29" w:themeColor="text1"/>
              </w:rPr>
              <w:t>that has no price value (null price value removed)</w:t>
            </w:r>
          </w:p>
          <w:p w14:paraId="1FBA1DB7" w14:textId="77777777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212A91B" w14:textId="002262E5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which automobile make </w:t>
            </w:r>
            <w:r w:rsidR="00D62A30">
              <w:rPr>
                <w:rFonts w:asciiTheme="majorHAnsi" w:hAnsiTheme="majorHAnsi" w:cstheme="majorHAnsi"/>
                <w:color w:val="0F0D29" w:themeColor="text1"/>
              </w:rPr>
              <w:t>and body-style is the most expensive.</w:t>
            </w:r>
          </w:p>
          <w:p w14:paraId="60EE506A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18FEA05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91190CA" w14:textId="77777777" w:rsidR="00E50BB9" w:rsidRPr="002B4FEC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31EC8075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34D6551" w14:textId="2260C63C" w:rsidR="00D62A30" w:rsidRDefault="00D62A30" w:rsidP="00D62A30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The most expensive make is Porsche.</w:t>
            </w:r>
          </w:p>
          <w:p w14:paraId="75A1A0D8" w14:textId="3AF7F25D" w:rsidR="00D62A30" w:rsidRDefault="00D62A30" w:rsidP="00D62A30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The Most expensive body-shape of the Porsche is a convertible.</w:t>
            </w:r>
          </w:p>
          <w:p w14:paraId="309EC093" w14:textId="1662BDBC" w:rsidR="00D62A30" w:rsidRPr="00082E3B" w:rsidRDefault="00D62A30" w:rsidP="00082E3B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The average price of this convertible Porsche is $37,028.</w:t>
            </w:r>
          </w:p>
          <w:p w14:paraId="5B2BBCA0" w14:textId="77777777" w:rsidR="00E50BB9" w:rsidRPr="002B4FEC" w:rsidRDefault="00E50BB9" w:rsidP="00E50BB9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37F01B3F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152008E" w14:textId="77777777" w:rsidR="00E50BB9" w:rsidRPr="002B4FEC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11EBF1B3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23A416A7" w14:textId="2E7B492F" w:rsidR="00E50BB9" w:rsidRDefault="00971A8B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4AB36E8F" wp14:editId="5532A172">
                  <wp:extent cx="5907826" cy="4297680"/>
                  <wp:effectExtent l="0" t="0" r="0" b="0"/>
                  <wp:docPr id="28" name="Picture 28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hart, box and whisker char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170" cy="431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5C81A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DDA7992" w14:textId="77777777" w:rsidR="00E50BB9" w:rsidRPr="002B4FEC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61768DA2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C247784" w14:textId="7EBACAB4" w:rsidR="00E50BB9" w:rsidRPr="002B4FEC" w:rsidRDefault="00E50BB9" w:rsidP="00E50BB9">
            <w:pPr>
              <w:pStyle w:val="NormalWeb"/>
              <w:tabs>
                <w:tab w:val="left" w:pos="6912"/>
              </w:tabs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Make, </w:t>
            </w:r>
            <w:r w:rsidR="00066CD0">
              <w:rPr>
                <w:rFonts w:asciiTheme="majorHAnsi" w:hAnsiTheme="majorHAnsi" w:cstheme="majorHAnsi"/>
                <w:color w:val="0F0D29" w:themeColor="text1"/>
              </w:rPr>
              <w:t>highway vs city mpg, Fuel-type, Body-style.</w:t>
            </w:r>
          </w:p>
          <w:p w14:paraId="3E09B980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>Make</w:t>
            </w:r>
          </w:p>
          <w:p w14:paraId="161E4655" w14:textId="196EE88B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proofErr w:type="gramStart"/>
            <w:r>
              <w:rPr>
                <w:rFonts w:asciiTheme="majorHAnsi" w:hAnsiTheme="majorHAnsi" w:cstheme="majorHAnsi"/>
                <w:color w:val="0F0D29" w:themeColor="text1"/>
              </w:rPr>
              <w:t>AVG(</w:t>
            </w:r>
            <w:proofErr w:type="gramEnd"/>
            <w:r w:rsidR="00066CD0">
              <w:rPr>
                <w:rFonts w:asciiTheme="majorHAnsi" w:hAnsiTheme="majorHAnsi" w:cstheme="majorHAnsi"/>
                <w:color w:val="0F0D29" w:themeColor="text1"/>
              </w:rPr>
              <w:t>highway vs city mpg</w:t>
            </w:r>
            <w:r>
              <w:rPr>
                <w:rFonts w:asciiTheme="majorHAnsi" w:hAnsiTheme="majorHAnsi" w:cstheme="majorHAnsi"/>
                <w:color w:val="0F0D29" w:themeColor="text1"/>
              </w:rPr>
              <w:t>)</w:t>
            </w:r>
          </w:p>
          <w:p w14:paraId="227CF4C3" w14:textId="2CE671F0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Marks: </w:t>
            </w:r>
            <w:r w:rsidR="00066CD0">
              <w:rPr>
                <w:rFonts w:asciiTheme="majorHAnsi" w:hAnsiTheme="majorHAnsi" w:cstheme="majorHAnsi"/>
                <w:color w:val="0F0D29" w:themeColor="text1"/>
              </w:rPr>
              <w:t>Details – Body-style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</w:p>
          <w:p w14:paraId="2EC69410" w14:textId="4ACB1062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Filters: </w:t>
            </w:r>
            <w:r w:rsidR="00066CD0">
              <w:rPr>
                <w:rFonts w:asciiTheme="majorHAnsi" w:hAnsiTheme="majorHAnsi" w:cstheme="majorHAnsi"/>
                <w:color w:val="0F0D29" w:themeColor="text1"/>
              </w:rPr>
              <w:t>Fuel-type</w:t>
            </w:r>
          </w:p>
          <w:p w14:paraId="132AFEA2" w14:textId="77777777" w:rsidR="00E50BB9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3775800" w14:textId="458D6FB5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which automobile make </w:t>
            </w:r>
            <w:r w:rsidR="00066CD0">
              <w:rPr>
                <w:rFonts w:asciiTheme="majorHAnsi" w:hAnsiTheme="majorHAnsi" w:cstheme="majorHAnsi"/>
                <w:color w:val="0F0D29" w:themeColor="text1"/>
              </w:rPr>
              <w:t>that runs on gas has the highest mpg difference between highways and cities.</w:t>
            </w:r>
          </w:p>
          <w:p w14:paraId="4477FF52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A8AC86D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937DD0E" w14:textId="77777777" w:rsidR="00E50BB9" w:rsidRPr="002B4FEC" w:rsidRDefault="00E50BB9" w:rsidP="00E50BB9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7F284BA8" w14:textId="77777777" w:rsidR="00E50BB9" w:rsidRPr="002B4FEC" w:rsidRDefault="00E50BB9" w:rsidP="00E50BB9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8218611" w14:textId="4AAEAF5E" w:rsidR="00E50BB9" w:rsidRDefault="00903E85" w:rsidP="00066CD0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Porsche hatchback has the highest average difference of mpg in highways and cities.</w:t>
            </w:r>
          </w:p>
          <w:p w14:paraId="40651528" w14:textId="5137C62E" w:rsidR="00903E85" w:rsidRPr="00971A8B" w:rsidRDefault="00903E85" w:rsidP="00903E85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Most of the other makes’ difference value ranges mostly from 4-7 mpg.</w:t>
            </w:r>
          </w:p>
          <w:p w14:paraId="7C5E643C" w14:textId="77777777" w:rsidR="00903E85" w:rsidRPr="002B4FEC" w:rsidRDefault="00903E85" w:rsidP="00903E85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4C38576E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87F0256" w14:textId="77777777" w:rsidR="00903E85" w:rsidRPr="002B4FEC" w:rsidRDefault="00903E85" w:rsidP="00903E85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2B895BE2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4F96C13F" w14:textId="68ACBDFE" w:rsidR="00903E85" w:rsidRDefault="00971A8B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4601A804" wp14:editId="72481168">
                  <wp:extent cx="5821680" cy="3921125"/>
                  <wp:effectExtent l="0" t="0" r="0" b="3175"/>
                  <wp:docPr id="27" name="Picture 27" descr="Calend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alendar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8487" cy="3979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0670D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9FE3D69" w14:textId="77777777" w:rsidR="00903E85" w:rsidRPr="002B4FEC" w:rsidRDefault="00903E85" w:rsidP="00903E85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798696E5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B57C069" w14:textId="56ED12DA" w:rsidR="00903E85" w:rsidRPr="002B4FEC" w:rsidRDefault="00903E85" w:rsidP="00903E85">
            <w:pPr>
              <w:pStyle w:val="NormalWeb"/>
              <w:tabs>
                <w:tab w:val="left" w:pos="6912"/>
              </w:tabs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Body-style, Num-of-cylinders, Horsepower, Engine location</w:t>
            </w:r>
          </w:p>
          <w:p w14:paraId="307D414E" w14:textId="32F4C991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Columns: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Num-of-cylinders</w:t>
            </w:r>
          </w:p>
          <w:p w14:paraId="503F19E9" w14:textId="7A672F4B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Rows: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Body-style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 xml:space="preserve">,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AVG(Horsepower)</w:t>
            </w:r>
          </w:p>
          <w:p w14:paraId="1FD1F1EA" w14:textId="6D7AAB0A" w:rsidR="00903E85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Marks: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Color – Engine location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</w:p>
          <w:p w14:paraId="543A518F" w14:textId="751296E1" w:rsidR="00903E85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Filters: </w:t>
            </w:r>
            <w:r w:rsidR="009E360E">
              <w:rPr>
                <w:rFonts w:asciiTheme="majorHAnsi" w:hAnsiTheme="majorHAnsi" w:cstheme="majorHAnsi"/>
                <w:color w:val="0F0D29" w:themeColor="text1"/>
              </w:rPr>
              <w:t>AVG(Horsepower)</w:t>
            </w:r>
          </w:p>
          <w:p w14:paraId="5C57B397" w14:textId="77777777" w:rsidR="00903E85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2B917D20" w14:textId="17424A59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Here we are trying to compare and see</w:t>
            </w:r>
            <w:r w:rsidR="00A33FB6">
              <w:rPr>
                <w:rFonts w:asciiTheme="majorHAnsi" w:hAnsiTheme="majorHAnsi" w:cstheme="majorHAnsi"/>
                <w:color w:val="0F0D29" w:themeColor="text1"/>
              </w:rPr>
              <w:t xml:space="preserve"> what the average horsepower value that is above 150 and is for different body-styles with different number of cylinders.</w:t>
            </w:r>
          </w:p>
          <w:p w14:paraId="077A033B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EDA904C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1DEB7B5" w14:textId="77777777" w:rsidR="00903E85" w:rsidRPr="002B4FEC" w:rsidRDefault="00903E85" w:rsidP="00903E85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683A7D95" w14:textId="77777777" w:rsidR="00903E85" w:rsidRPr="002B4FEC" w:rsidRDefault="00903E85" w:rsidP="00903E85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5BFDBC2" w14:textId="35BBE19C" w:rsidR="00903E85" w:rsidRDefault="00A33FB6" w:rsidP="00A33FB6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On an average, </w:t>
            </w:r>
            <w:proofErr w:type="gramStart"/>
            <w:r>
              <w:rPr>
                <w:rFonts w:asciiTheme="majorHAnsi" w:hAnsiTheme="majorHAnsi" w:cstheme="majorHAnsi"/>
                <w:color w:val="0F0D29" w:themeColor="text1"/>
              </w:rPr>
              <w:t>12 cylinder</w:t>
            </w:r>
            <w:proofErr w:type="gramEnd"/>
            <w:r>
              <w:rPr>
                <w:rFonts w:asciiTheme="majorHAnsi" w:hAnsiTheme="majorHAnsi" w:cstheme="majorHAnsi"/>
                <w:color w:val="0F0D29" w:themeColor="text1"/>
              </w:rPr>
              <w:t xml:space="preserve"> sedans have that have the engines in the front have the most horsepower.</w:t>
            </w:r>
          </w:p>
          <w:p w14:paraId="03CAEE73" w14:textId="455B2275" w:rsidR="00A33FB6" w:rsidRDefault="00A33FB6" w:rsidP="00A33FB6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Only hardtops and convertibles have automobiles that have the engines placed in the rear and has more than 150 horsepower. Coincidently, these also have six exact cylinders as another commonality.</w:t>
            </w:r>
          </w:p>
          <w:p w14:paraId="148D942B" w14:textId="77777777" w:rsidR="00971A8B" w:rsidRPr="002B4FEC" w:rsidRDefault="00971A8B" w:rsidP="00971A8B">
            <w:pPr>
              <w:pStyle w:val="ListParagraph"/>
              <w:numPr>
                <w:ilvl w:val="0"/>
                <w:numId w:val="12"/>
              </w:numPr>
              <w:ind w:left="410" w:right="126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32"/>
                <w:szCs w:val="32"/>
                <w:u w:val="single"/>
              </w:rPr>
            </w:pPr>
          </w:p>
          <w:p w14:paraId="1679E26E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right="126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5CF06143" w14:textId="77777777" w:rsidR="00971A8B" w:rsidRPr="002B4FEC" w:rsidRDefault="00971A8B" w:rsidP="00971A8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built using this dataset</w:t>
            </w:r>
          </w:p>
          <w:p w14:paraId="0CD0363D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</w:p>
          <w:p w14:paraId="2ABD6F0B" w14:textId="54507F1B" w:rsidR="00971A8B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noProof/>
                <w:color w:val="0F0D29" w:themeColor="text1"/>
              </w:rPr>
              <w:drawing>
                <wp:inline distT="0" distB="0" distL="0" distR="0" wp14:anchorId="2F29117E" wp14:editId="5B1D8123">
                  <wp:extent cx="5821680" cy="2722880"/>
                  <wp:effectExtent l="0" t="0" r="0" b="0"/>
                  <wp:docPr id="26" name="Picture 26" descr="Chart, treemap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, treemap chart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578" cy="272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59CB45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FD7DA7A" w14:textId="77777777" w:rsidR="00971A8B" w:rsidRPr="002B4FEC" w:rsidRDefault="00971A8B" w:rsidP="00971A8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Plot analysis</w:t>
            </w:r>
          </w:p>
          <w:p w14:paraId="26E54DF1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45EBE54D" w14:textId="03EF7067" w:rsidR="00971A8B" w:rsidRPr="002B4FEC" w:rsidRDefault="00971A8B" w:rsidP="00971A8B">
            <w:pPr>
              <w:pStyle w:val="NormalWeb"/>
              <w:tabs>
                <w:tab w:val="left" w:pos="6912"/>
              </w:tabs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 w:rsidRPr="002B4FEC">
              <w:rPr>
                <w:rFonts w:asciiTheme="majorHAnsi" w:hAnsiTheme="majorHAnsi" w:cstheme="majorHAnsi"/>
                <w:color w:val="0F0D29" w:themeColor="text1"/>
                <w:u w:val="single"/>
              </w:rPr>
              <w:t>Attributes used for this plot:</w:t>
            </w:r>
            <w:r w:rsidRPr="002B4FEC">
              <w:rPr>
                <w:rFonts w:asciiTheme="majorHAnsi" w:hAnsiTheme="majorHAnsi" w:cstheme="majorHAnsi"/>
                <w:color w:val="0F0D29" w:themeColor="text1"/>
              </w:rPr>
              <w:t xml:space="preserve"> </w:t>
            </w:r>
            <w:r>
              <w:rPr>
                <w:rFonts w:asciiTheme="majorHAnsi" w:hAnsiTheme="majorHAnsi" w:cstheme="majorHAnsi"/>
                <w:color w:val="0F0D29" w:themeColor="text1"/>
              </w:rPr>
              <w:t xml:space="preserve">Body-style, </w:t>
            </w:r>
            <w:r w:rsidR="005F1B72">
              <w:rPr>
                <w:rFonts w:asciiTheme="majorHAnsi" w:hAnsiTheme="majorHAnsi" w:cstheme="majorHAnsi"/>
                <w:color w:val="0F0D29" w:themeColor="text1"/>
              </w:rPr>
              <w:t>Make, Fuel-type, City-mpg, Price</w:t>
            </w:r>
          </w:p>
          <w:p w14:paraId="71E4AF8B" w14:textId="629C28B4" w:rsidR="00971A8B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Marks: Color – </w:t>
            </w:r>
            <w:r w:rsidR="005F1B72">
              <w:rPr>
                <w:rFonts w:asciiTheme="majorHAnsi" w:hAnsiTheme="majorHAnsi" w:cstheme="majorHAnsi"/>
                <w:color w:val="0F0D29" w:themeColor="text1"/>
              </w:rPr>
              <w:t>AVG(Price), Size – AVG(Price), Labels – Make, Body-style, Fuel-type</w:t>
            </w:r>
          </w:p>
          <w:p w14:paraId="6D2F49BA" w14:textId="6961CC5F" w:rsidR="00971A8B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Filters: AVG(</w:t>
            </w:r>
            <w:r w:rsidR="005F1B72">
              <w:rPr>
                <w:rFonts w:asciiTheme="majorHAnsi" w:hAnsiTheme="majorHAnsi" w:cstheme="majorHAnsi"/>
                <w:color w:val="0F0D29" w:themeColor="text1"/>
              </w:rPr>
              <w:t>City-mpg), Null values removed</w:t>
            </w:r>
          </w:p>
          <w:p w14:paraId="4A2C4381" w14:textId="77777777" w:rsidR="00971A8B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F268B19" w14:textId="7E09DF95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Here we are trying to compare and see </w:t>
            </w:r>
            <w:r w:rsidR="005F1B72">
              <w:rPr>
                <w:rFonts w:asciiTheme="majorHAnsi" w:hAnsiTheme="majorHAnsi" w:cstheme="majorHAnsi"/>
                <w:color w:val="0F0D29" w:themeColor="text1"/>
              </w:rPr>
              <w:t>which make and its body-style has the highest price that gives a city-mpg of at least 30. The null values are also filtered out.</w:t>
            </w:r>
          </w:p>
          <w:p w14:paraId="24B312C1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04E33355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1B3506B8" w14:textId="77777777" w:rsidR="00971A8B" w:rsidRPr="002B4FEC" w:rsidRDefault="00971A8B" w:rsidP="00971A8B">
            <w:pPr>
              <w:pStyle w:val="NormalWeb"/>
              <w:numPr>
                <w:ilvl w:val="0"/>
                <w:numId w:val="10"/>
              </w:numPr>
              <w:spacing w:before="0" w:beforeAutospacing="0" w:after="0" w:afterAutospacing="0"/>
              <w:ind w:right="663"/>
              <w:jc w:val="both"/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</w:pPr>
            <w:r w:rsidRPr="002B4FEC">
              <w:rPr>
                <w:rFonts w:asciiTheme="majorHAnsi" w:hAnsiTheme="majorHAnsi" w:cstheme="majorHAnsi"/>
                <w:b/>
                <w:bCs/>
                <w:color w:val="0F0D29" w:themeColor="text1"/>
                <w:sz w:val="28"/>
                <w:szCs w:val="28"/>
              </w:rPr>
              <w:t>Inferences drawn from the visualization</w:t>
            </w:r>
          </w:p>
          <w:p w14:paraId="5C4F7538" w14:textId="77777777" w:rsidR="00971A8B" w:rsidRPr="002B4FEC" w:rsidRDefault="00971A8B" w:rsidP="00971A8B">
            <w:pPr>
              <w:pStyle w:val="NormalWeb"/>
              <w:spacing w:before="0" w:beforeAutospacing="0" w:after="0" w:afterAutospacing="0"/>
              <w:ind w:left="720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34B9F715" w14:textId="36E23F24" w:rsidR="00971A8B" w:rsidRDefault="00971A8B" w:rsidP="005F1B72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 xml:space="preserve">On an average, </w:t>
            </w:r>
            <w:r w:rsidR="005F1B72">
              <w:rPr>
                <w:rFonts w:asciiTheme="majorHAnsi" w:hAnsiTheme="majorHAnsi" w:cstheme="majorHAnsi"/>
                <w:color w:val="0F0D29" w:themeColor="text1"/>
              </w:rPr>
              <w:t>sedans made by Mazda that run on diesel are the most expensive ones.</w:t>
            </w:r>
          </w:p>
          <w:p w14:paraId="209D2A50" w14:textId="67B17272" w:rsidR="005F1B72" w:rsidRDefault="00082E3B" w:rsidP="005F1B72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  <w:r>
              <w:rPr>
                <w:rFonts w:asciiTheme="majorHAnsi" w:hAnsiTheme="majorHAnsi" w:cstheme="majorHAnsi"/>
                <w:color w:val="0F0D29" w:themeColor="text1"/>
              </w:rPr>
              <w:t>If we look closely, we can see that the top 3 expensive ones in this chart are all run by diesel.</w:t>
            </w:r>
          </w:p>
          <w:p w14:paraId="1D807B7F" w14:textId="650E892E" w:rsidR="00082E3B" w:rsidRDefault="00082E3B" w:rsidP="00082E3B">
            <w:pPr>
              <w:pStyle w:val="NormalWeb"/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79B1A5F0" w14:textId="77777777" w:rsidR="00082E3B" w:rsidRPr="00971A8B" w:rsidRDefault="00082E3B" w:rsidP="00082E3B">
            <w:pPr>
              <w:pStyle w:val="NormalWeb"/>
              <w:spacing w:before="0" w:beforeAutospacing="0" w:after="0" w:afterAutospacing="0"/>
              <w:ind w:left="1137" w:right="663"/>
              <w:jc w:val="both"/>
              <w:rPr>
                <w:rFonts w:asciiTheme="majorHAnsi" w:hAnsiTheme="majorHAnsi" w:cstheme="majorHAnsi"/>
                <w:color w:val="0F0D29" w:themeColor="text1"/>
              </w:rPr>
            </w:pPr>
          </w:p>
          <w:p w14:paraId="64FC4C42" w14:textId="7A36B7A1" w:rsidR="001B09D6" w:rsidRPr="002B4FEC" w:rsidRDefault="0008236D" w:rsidP="00430A30">
            <w:pPr>
              <w:pStyle w:val="Heading1"/>
              <w:ind w:right="126"/>
              <w:jc w:val="both"/>
              <w:rPr>
                <w:rFonts w:cstheme="majorHAnsi"/>
                <w:color w:val="0F0D29" w:themeColor="text1"/>
                <w:sz w:val="40"/>
                <w:szCs w:val="40"/>
              </w:rPr>
            </w:pPr>
            <w:r w:rsidRPr="002B4FEC">
              <w:rPr>
                <w:rFonts w:cstheme="majorHAnsi"/>
                <w:color w:val="0F0D29" w:themeColor="text1"/>
                <w:sz w:val="40"/>
                <w:szCs w:val="40"/>
              </w:rPr>
              <w:t>References</w:t>
            </w:r>
          </w:p>
          <w:p w14:paraId="3E06717E" w14:textId="5EEACD94" w:rsidR="001B09D6" w:rsidRPr="00082E3B" w:rsidRDefault="00760E5F" w:rsidP="00430A30">
            <w:pPr>
              <w:pStyle w:val="Heading1"/>
              <w:ind w:right="126"/>
              <w:jc w:val="both"/>
              <w:rPr>
                <w:rFonts w:cstheme="majorHAnsi"/>
                <w:color w:val="008F00"/>
                <w:sz w:val="2"/>
                <w:szCs w:val="2"/>
              </w:rPr>
            </w:pPr>
            <w:r w:rsidRPr="002B4FEC">
              <w:rPr>
                <w:rFonts w:cstheme="majorHAnsi"/>
                <w:color w:val="0F0D29" w:themeColor="text1"/>
                <w:sz w:val="2"/>
                <w:szCs w:val="2"/>
              </w:rPr>
              <w:t xml:space="preserve"> </w:t>
            </w:r>
          </w:p>
          <w:p w14:paraId="370C4C15" w14:textId="6C9BA64C" w:rsidR="001B09D6" w:rsidRPr="002B4FEC" w:rsidRDefault="00000000" w:rsidP="00430A30">
            <w:pPr>
              <w:ind w:right="126"/>
              <w:jc w:val="both"/>
              <w:rPr>
                <w:rFonts w:asciiTheme="majorHAnsi" w:hAnsiTheme="majorHAnsi" w:cstheme="majorHAnsi"/>
                <w:color w:val="0F0D29" w:themeColor="text1"/>
                <w:shd w:val="clear" w:color="auto" w:fill="FFFFFF"/>
              </w:rPr>
            </w:pPr>
            <w:hyperlink r:id="rId20" w:history="1">
              <w:r w:rsidR="00760E5F" w:rsidRPr="00082E3B">
                <w:rPr>
                  <w:rStyle w:val="Hyperlink"/>
                  <w:rFonts w:asciiTheme="majorHAnsi" w:hAnsiTheme="majorHAnsi" w:cstheme="majorHAnsi"/>
                  <w:color w:val="008F00"/>
                  <w:shd w:val="clear" w:color="auto" w:fill="FFFFFF"/>
                </w:rPr>
                <w:t>http://archive.ics.uci.edu/ml/index.php</w:t>
              </w:r>
            </w:hyperlink>
            <w:r w:rsidR="00760E5F" w:rsidRPr="00082E3B">
              <w:rPr>
                <w:rFonts w:asciiTheme="majorHAnsi" w:hAnsiTheme="majorHAnsi" w:cstheme="majorHAnsi"/>
                <w:color w:val="008F00"/>
                <w:shd w:val="clear" w:color="auto" w:fill="FFFFFF"/>
              </w:rPr>
              <w:t xml:space="preserve"> </w:t>
            </w:r>
          </w:p>
        </w:tc>
      </w:tr>
    </w:tbl>
    <w:p w14:paraId="439F464E" w14:textId="2EA8E310" w:rsidR="002815CC" w:rsidRPr="00780F43" w:rsidRDefault="002815CC" w:rsidP="00F25453">
      <w:pPr>
        <w:jc w:val="both"/>
        <w:rPr>
          <w:rFonts w:asciiTheme="minorHAnsi" w:hAnsiTheme="minorHAnsi" w:cstheme="minorHAnsi"/>
          <w:bCs/>
          <w:color w:val="0F0D29" w:themeColor="text1"/>
        </w:rPr>
      </w:pPr>
    </w:p>
    <w:sectPr w:rsidR="002815CC" w:rsidRPr="00780F43" w:rsidSect="00BA318F">
      <w:headerReference w:type="default" r:id="rId21"/>
      <w:footerReference w:type="default" r:id="rId22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FE0CA6" w14:textId="77777777" w:rsidR="0098238E" w:rsidRDefault="0098238E">
      <w:r>
        <w:separator/>
      </w:r>
    </w:p>
    <w:p w14:paraId="32380955" w14:textId="77777777" w:rsidR="0098238E" w:rsidRDefault="0098238E"/>
  </w:endnote>
  <w:endnote w:type="continuationSeparator" w:id="0">
    <w:p w14:paraId="41C9859F" w14:textId="77777777" w:rsidR="0098238E" w:rsidRDefault="0098238E">
      <w:r>
        <w:continuationSeparator/>
      </w:r>
    </w:p>
    <w:p w14:paraId="6B17FFA6" w14:textId="77777777" w:rsidR="0098238E" w:rsidRDefault="0098238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60A482" w14:textId="77777777"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571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93CCF8" w14:textId="1BB94C83" w:rsidR="00DF027C" w:rsidRDefault="0098238E">
    <w:pPr>
      <w:pStyle w:val="Footer"/>
    </w:pPr>
    <w:r>
      <w:rPr>
        <w:noProof/>
      </w:rPr>
      <w:pict w14:anchorId="7C851679">
        <v:rect id="_x0000_i1025" alt="" style="width:468pt;height:.05pt;mso-width-percent:0;mso-height-percent:0;mso-width-percent:0;mso-height-percent:0" o:hralign="center" o:hrstd="t" o:hr="t" fillcolor="#a0a0a0" stroked="f"/>
      </w:pict>
    </w:r>
  </w:p>
  <w:p w14:paraId="2EB90273" w14:textId="77777777" w:rsidR="00F71321" w:rsidRDefault="00F7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1204DB" w14:textId="77777777" w:rsidR="0098238E" w:rsidRDefault="0098238E">
      <w:r>
        <w:separator/>
      </w:r>
    </w:p>
    <w:p w14:paraId="6C510F6F" w14:textId="77777777" w:rsidR="0098238E" w:rsidRDefault="0098238E"/>
  </w:footnote>
  <w:footnote w:type="continuationSeparator" w:id="0">
    <w:p w14:paraId="5F20C5A4" w14:textId="77777777" w:rsidR="0098238E" w:rsidRDefault="0098238E">
      <w:r>
        <w:continuationSeparator/>
      </w:r>
    </w:p>
    <w:p w14:paraId="074B1533" w14:textId="77777777" w:rsidR="0098238E" w:rsidRDefault="0098238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1DE98" w14:textId="77777777" w:rsidR="00671479" w:rsidRDefault="00671479" w:rsidP="00EE5BBE">
    <w:pPr>
      <w:pStyle w:val="Header"/>
    </w:pPr>
  </w:p>
  <w:p w14:paraId="37D79F9E" w14:textId="11E02B10" w:rsidR="00EE5BBE" w:rsidRDefault="0098238E" w:rsidP="00EE5BBE">
    <w:pPr>
      <w:pStyle w:val="Header"/>
    </w:pPr>
    <w:r>
      <w:rPr>
        <w:noProof/>
      </w:rPr>
      <w:pict w14:anchorId="0D3C1606">
        <v:rect id="_x0000_i1026" alt="" style="width:468pt;height:.05pt;mso-width-percent:0;mso-height-percent:0;mso-width-percent:0;mso-height-percent:0" o:hralign="center" o:hrstd="t" o:hr="t" fillcolor="#a0a0a0" stroked="f"/>
      </w:pict>
    </w:r>
  </w:p>
  <w:p w14:paraId="5FE0BF54" w14:textId="77777777" w:rsidR="00B81B4F" w:rsidRPr="00EE5BBE" w:rsidRDefault="00B81B4F" w:rsidP="00EE5B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3C2F"/>
    <w:multiLevelType w:val="hybridMultilevel"/>
    <w:tmpl w:val="E18E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25002"/>
    <w:multiLevelType w:val="hybridMultilevel"/>
    <w:tmpl w:val="3C52A1B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C4A39"/>
    <w:multiLevelType w:val="hybridMultilevel"/>
    <w:tmpl w:val="74F0B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87F32"/>
    <w:multiLevelType w:val="hybridMultilevel"/>
    <w:tmpl w:val="B6684930"/>
    <w:lvl w:ilvl="0" w:tplc="58F879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866DD"/>
    <w:multiLevelType w:val="hybridMultilevel"/>
    <w:tmpl w:val="049AE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278C4"/>
    <w:multiLevelType w:val="hybridMultilevel"/>
    <w:tmpl w:val="8DC4176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F16D0"/>
    <w:multiLevelType w:val="hybridMultilevel"/>
    <w:tmpl w:val="BF06E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A043DF"/>
    <w:multiLevelType w:val="hybridMultilevel"/>
    <w:tmpl w:val="1DF237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9C51D8"/>
    <w:multiLevelType w:val="hybridMultilevel"/>
    <w:tmpl w:val="2FE24550"/>
    <w:lvl w:ilvl="0" w:tplc="BA64371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0408C3"/>
    <w:multiLevelType w:val="hybridMultilevel"/>
    <w:tmpl w:val="9A6A7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B1434"/>
    <w:multiLevelType w:val="hybridMultilevel"/>
    <w:tmpl w:val="9CCE2D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F4751EA"/>
    <w:multiLevelType w:val="hybridMultilevel"/>
    <w:tmpl w:val="8A78C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90876"/>
    <w:multiLevelType w:val="hybridMultilevel"/>
    <w:tmpl w:val="E58019EE"/>
    <w:lvl w:ilvl="0" w:tplc="E872E8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45578F"/>
    <w:multiLevelType w:val="hybridMultilevel"/>
    <w:tmpl w:val="FE883C7A"/>
    <w:lvl w:ilvl="0" w:tplc="2BF25ADC">
      <w:numFmt w:val="bullet"/>
      <w:lvlText w:val=""/>
      <w:lvlJc w:val="left"/>
      <w:pPr>
        <w:ind w:left="1080" w:hanging="360"/>
      </w:pPr>
      <w:rPr>
        <w:rFonts w:ascii="Symbol" w:eastAsia="Times New Roman" w:hAnsi="Symbol" w:cstheme="minorHAnsi" w:hint="default"/>
        <w:color w:val="0F0D29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810644"/>
    <w:multiLevelType w:val="hybridMultilevel"/>
    <w:tmpl w:val="C63C73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2E0307"/>
    <w:multiLevelType w:val="hybridMultilevel"/>
    <w:tmpl w:val="C6BE14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A812D8"/>
    <w:multiLevelType w:val="multilevel"/>
    <w:tmpl w:val="3A6E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F3E0B94"/>
    <w:multiLevelType w:val="hybridMultilevel"/>
    <w:tmpl w:val="AD449A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0E50B6F"/>
    <w:multiLevelType w:val="hybridMultilevel"/>
    <w:tmpl w:val="CAF47C2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13210DA"/>
    <w:multiLevelType w:val="hybridMultilevel"/>
    <w:tmpl w:val="37BC92A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55D5D2F"/>
    <w:multiLevelType w:val="multilevel"/>
    <w:tmpl w:val="34F6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0D30D7"/>
    <w:multiLevelType w:val="multilevel"/>
    <w:tmpl w:val="AA643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361E7B"/>
    <w:multiLevelType w:val="hybridMultilevel"/>
    <w:tmpl w:val="991EA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427B48"/>
    <w:multiLevelType w:val="hybridMultilevel"/>
    <w:tmpl w:val="3110BB1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0E304E"/>
    <w:multiLevelType w:val="hybridMultilevel"/>
    <w:tmpl w:val="8CC6EFCC"/>
    <w:lvl w:ilvl="0" w:tplc="A83C7B9C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A4127A"/>
    <w:multiLevelType w:val="hybridMultilevel"/>
    <w:tmpl w:val="03486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EB40F1"/>
    <w:multiLevelType w:val="hybridMultilevel"/>
    <w:tmpl w:val="4FE20E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230DCF"/>
    <w:multiLevelType w:val="hybridMultilevel"/>
    <w:tmpl w:val="BB58CC6C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28" w15:restartNumberingAfterBreak="0">
    <w:nsid w:val="726D225A"/>
    <w:multiLevelType w:val="hybridMultilevel"/>
    <w:tmpl w:val="FA8A14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347239"/>
    <w:multiLevelType w:val="multilevel"/>
    <w:tmpl w:val="69AC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8C501B"/>
    <w:multiLevelType w:val="hybridMultilevel"/>
    <w:tmpl w:val="AAC0F6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5172697">
    <w:abstractNumId w:val="14"/>
  </w:num>
  <w:num w:numId="2" w16cid:durableId="1073888846">
    <w:abstractNumId w:val="10"/>
  </w:num>
  <w:num w:numId="3" w16cid:durableId="912935629">
    <w:abstractNumId w:val="13"/>
  </w:num>
  <w:num w:numId="4" w16cid:durableId="742147698">
    <w:abstractNumId w:val="1"/>
  </w:num>
  <w:num w:numId="5" w16cid:durableId="1768890942">
    <w:abstractNumId w:val="18"/>
  </w:num>
  <w:num w:numId="6" w16cid:durableId="525367535">
    <w:abstractNumId w:val="0"/>
  </w:num>
  <w:num w:numId="7" w16cid:durableId="1671256511">
    <w:abstractNumId w:val="17"/>
  </w:num>
  <w:num w:numId="8" w16cid:durableId="934367729">
    <w:abstractNumId w:val="19"/>
  </w:num>
  <w:num w:numId="9" w16cid:durableId="1937858937">
    <w:abstractNumId w:val="26"/>
  </w:num>
  <w:num w:numId="10" w16cid:durableId="910507050">
    <w:abstractNumId w:val="23"/>
  </w:num>
  <w:num w:numId="11" w16cid:durableId="488525127">
    <w:abstractNumId w:val="24"/>
  </w:num>
  <w:num w:numId="12" w16cid:durableId="1685859675">
    <w:abstractNumId w:val="3"/>
  </w:num>
  <w:num w:numId="13" w16cid:durableId="64228920">
    <w:abstractNumId w:val="5"/>
  </w:num>
  <w:num w:numId="14" w16cid:durableId="1338845685">
    <w:abstractNumId w:val="15"/>
  </w:num>
  <w:num w:numId="15" w16cid:durableId="1306425129">
    <w:abstractNumId w:val="16"/>
  </w:num>
  <w:num w:numId="16" w16cid:durableId="98912602">
    <w:abstractNumId w:val="22"/>
  </w:num>
  <w:num w:numId="17" w16cid:durableId="1908028849">
    <w:abstractNumId w:val="4"/>
  </w:num>
  <w:num w:numId="18" w16cid:durableId="272636275">
    <w:abstractNumId w:val="12"/>
  </w:num>
  <w:num w:numId="19" w16cid:durableId="639922964">
    <w:abstractNumId w:val="2"/>
  </w:num>
  <w:num w:numId="20" w16cid:durableId="1726752486">
    <w:abstractNumId w:val="25"/>
  </w:num>
  <w:num w:numId="21" w16cid:durableId="623541104">
    <w:abstractNumId w:val="11"/>
  </w:num>
  <w:num w:numId="22" w16cid:durableId="852650800">
    <w:abstractNumId w:val="8"/>
  </w:num>
  <w:num w:numId="23" w16cid:durableId="646325067">
    <w:abstractNumId w:val="9"/>
  </w:num>
  <w:num w:numId="24" w16cid:durableId="1893730979">
    <w:abstractNumId w:val="7"/>
  </w:num>
  <w:num w:numId="25" w16cid:durableId="366487490">
    <w:abstractNumId w:val="27"/>
  </w:num>
  <w:num w:numId="26" w16cid:durableId="1563101757">
    <w:abstractNumId w:val="28"/>
  </w:num>
  <w:num w:numId="27" w16cid:durableId="731463687">
    <w:abstractNumId w:val="30"/>
  </w:num>
  <w:num w:numId="28" w16cid:durableId="1710908633">
    <w:abstractNumId w:val="20"/>
  </w:num>
  <w:num w:numId="29" w16cid:durableId="2051571119">
    <w:abstractNumId w:val="29"/>
  </w:num>
  <w:num w:numId="30" w16cid:durableId="1139491417">
    <w:abstractNumId w:val="21"/>
  </w:num>
  <w:num w:numId="31" w16cid:durableId="3777090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13C"/>
    <w:rsid w:val="0002482E"/>
    <w:rsid w:val="00045B80"/>
    <w:rsid w:val="00050324"/>
    <w:rsid w:val="0005518F"/>
    <w:rsid w:val="00055AFE"/>
    <w:rsid w:val="00066CD0"/>
    <w:rsid w:val="000706FA"/>
    <w:rsid w:val="0008236D"/>
    <w:rsid w:val="00082E3B"/>
    <w:rsid w:val="000A0150"/>
    <w:rsid w:val="000A483D"/>
    <w:rsid w:val="000A58ED"/>
    <w:rsid w:val="000B141F"/>
    <w:rsid w:val="000C6D38"/>
    <w:rsid w:val="000D2D43"/>
    <w:rsid w:val="000E4FEB"/>
    <w:rsid w:val="000E63C9"/>
    <w:rsid w:val="000F4161"/>
    <w:rsid w:val="000F416B"/>
    <w:rsid w:val="000F4A6E"/>
    <w:rsid w:val="000F713C"/>
    <w:rsid w:val="00120435"/>
    <w:rsid w:val="001224B6"/>
    <w:rsid w:val="00130E9D"/>
    <w:rsid w:val="00150A6D"/>
    <w:rsid w:val="00160046"/>
    <w:rsid w:val="00183D77"/>
    <w:rsid w:val="00185B35"/>
    <w:rsid w:val="00195EE1"/>
    <w:rsid w:val="001A3B9B"/>
    <w:rsid w:val="001B09D6"/>
    <w:rsid w:val="001D1F9A"/>
    <w:rsid w:val="001D696E"/>
    <w:rsid w:val="001E46CC"/>
    <w:rsid w:val="001F2BC8"/>
    <w:rsid w:val="001F5F6B"/>
    <w:rsid w:val="0021169B"/>
    <w:rsid w:val="00215E84"/>
    <w:rsid w:val="0021707D"/>
    <w:rsid w:val="00241EDE"/>
    <w:rsid w:val="00242A57"/>
    <w:rsid w:val="00243EBC"/>
    <w:rsid w:val="00246A35"/>
    <w:rsid w:val="002673FA"/>
    <w:rsid w:val="002815CC"/>
    <w:rsid w:val="00284348"/>
    <w:rsid w:val="00292421"/>
    <w:rsid w:val="002B4FEC"/>
    <w:rsid w:val="002B7120"/>
    <w:rsid w:val="002F4BD1"/>
    <w:rsid w:val="002F51F5"/>
    <w:rsid w:val="00303152"/>
    <w:rsid w:val="00312137"/>
    <w:rsid w:val="00314F95"/>
    <w:rsid w:val="00330359"/>
    <w:rsid w:val="00331B27"/>
    <w:rsid w:val="0033762F"/>
    <w:rsid w:val="003421A7"/>
    <w:rsid w:val="003637CD"/>
    <w:rsid w:val="00366C7E"/>
    <w:rsid w:val="0037793E"/>
    <w:rsid w:val="00384EA3"/>
    <w:rsid w:val="003873DC"/>
    <w:rsid w:val="00397F7C"/>
    <w:rsid w:val="003A39A1"/>
    <w:rsid w:val="003B3DDA"/>
    <w:rsid w:val="003C2191"/>
    <w:rsid w:val="003D3863"/>
    <w:rsid w:val="003E1630"/>
    <w:rsid w:val="004110DE"/>
    <w:rsid w:val="00430A30"/>
    <w:rsid w:val="0044085A"/>
    <w:rsid w:val="00445A82"/>
    <w:rsid w:val="004B21A5"/>
    <w:rsid w:val="004B65A6"/>
    <w:rsid w:val="004C0532"/>
    <w:rsid w:val="004C29D1"/>
    <w:rsid w:val="004C4431"/>
    <w:rsid w:val="004E4311"/>
    <w:rsid w:val="004E5BF9"/>
    <w:rsid w:val="004F507B"/>
    <w:rsid w:val="004F6603"/>
    <w:rsid w:val="005037F0"/>
    <w:rsid w:val="005165A2"/>
    <w:rsid w:val="00516A86"/>
    <w:rsid w:val="005275F6"/>
    <w:rsid w:val="00535436"/>
    <w:rsid w:val="00545295"/>
    <w:rsid w:val="0056196B"/>
    <w:rsid w:val="00564D4C"/>
    <w:rsid w:val="00572102"/>
    <w:rsid w:val="00574463"/>
    <w:rsid w:val="00575748"/>
    <w:rsid w:val="005776A7"/>
    <w:rsid w:val="005C4D7B"/>
    <w:rsid w:val="005C7435"/>
    <w:rsid w:val="005F1B72"/>
    <w:rsid w:val="005F1BB0"/>
    <w:rsid w:val="00624016"/>
    <w:rsid w:val="00656C4D"/>
    <w:rsid w:val="00663512"/>
    <w:rsid w:val="00671479"/>
    <w:rsid w:val="006863AD"/>
    <w:rsid w:val="006A3DE2"/>
    <w:rsid w:val="006E0081"/>
    <w:rsid w:val="006E5716"/>
    <w:rsid w:val="00713792"/>
    <w:rsid w:val="007302B3"/>
    <w:rsid w:val="00730733"/>
    <w:rsid w:val="00730E3A"/>
    <w:rsid w:val="00731F81"/>
    <w:rsid w:val="00736AAF"/>
    <w:rsid w:val="00740680"/>
    <w:rsid w:val="00760E5F"/>
    <w:rsid w:val="00765B2A"/>
    <w:rsid w:val="00774F61"/>
    <w:rsid w:val="007779E7"/>
    <w:rsid w:val="00780F43"/>
    <w:rsid w:val="00783A34"/>
    <w:rsid w:val="007B1BD7"/>
    <w:rsid w:val="007C5CE2"/>
    <w:rsid w:val="007C6B52"/>
    <w:rsid w:val="007C6FC9"/>
    <w:rsid w:val="007D16C5"/>
    <w:rsid w:val="007D2899"/>
    <w:rsid w:val="007D2E58"/>
    <w:rsid w:val="007D6356"/>
    <w:rsid w:val="00803739"/>
    <w:rsid w:val="0080498B"/>
    <w:rsid w:val="0084010D"/>
    <w:rsid w:val="0084471C"/>
    <w:rsid w:val="00844AAA"/>
    <w:rsid w:val="00855DF8"/>
    <w:rsid w:val="0085624A"/>
    <w:rsid w:val="00860179"/>
    <w:rsid w:val="00862FE4"/>
    <w:rsid w:val="0086389A"/>
    <w:rsid w:val="008708C8"/>
    <w:rsid w:val="0087605E"/>
    <w:rsid w:val="0088096A"/>
    <w:rsid w:val="008B1FEE"/>
    <w:rsid w:val="008B3036"/>
    <w:rsid w:val="008B3A1B"/>
    <w:rsid w:val="008B449E"/>
    <w:rsid w:val="008C1882"/>
    <w:rsid w:val="008C4CF8"/>
    <w:rsid w:val="008D17D5"/>
    <w:rsid w:val="008E1D81"/>
    <w:rsid w:val="008E649C"/>
    <w:rsid w:val="008F0FF6"/>
    <w:rsid w:val="008F5B91"/>
    <w:rsid w:val="00903C32"/>
    <w:rsid w:val="00903E85"/>
    <w:rsid w:val="00905207"/>
    <w:rsid w:val="00910324"/>
    <w:rsid w:val="00912947"/>
    <w:rsid w:val="00916B16"/>
    <w:rsid w:val="009173B9"/>
    <w:rsid w:val="0093335D"/>
    <w:rsid w:val="0093613E"/>
    <w:rsid w:val="00943026"/>
    <w:rsid w:val="00957F7E"/>
    <w:rsid w:val="00966B81"/>
    <w:rsid w:val="00971A8B"/>
    <w:rsid w:val="00980C58"/>
    <w:rsid w:val="0098238E"/>
    <w:rsid w:val="00984126"/>
    <w:rsid w:val="00985B83"/>
    <w:rsid w:val="009A32BC"/>
    <w:rsid w:val="009B20EC"/>
    <w:rsid w:val="009C7720"/>
    <w:rsid w:val="009D1103"/>
    <w:rsid w:val="009E0F52"/>
    <w:rsid w:val="009E360E"/>
    <w:rsid w:val="009F6C76"/>
    <w:rsid w:val="00A20E02"/>
    <w:rsid w:val="00A23AFA"/>
    <w:rsid w:val="00A25684"/>
    <w:rsid w:val="00A31B3E"/>
    <w:rsid w:val="00A33FB6"/>
    <w:rsid w:val="00A503FA"/>
    <w:rsid w:val="00A532F3"/>
    <w:rsid w:val="00A71E18"/>
    <w:rsid w:val="00A8489E"/>
    <w:rsid w:val="00AA296E"/>
    <w:rsid w:val="00AC29F3"/>
    <w:rsid w:val="00AD3FE4"/>
    <w:rsid w:val="00AF6272"/>
    <w:rsid w:val="00B231E5"/>
    <w:rsid w:val="00B43BCB"/>
    <w:rsid w:val="00B66DAE"/>
    <w:rsid w:val="00B81B4F"/>
    <w:rsid w:val="00B93901"/>
    <w:rsid w:val="00BA318F"/>
    <w:rsid w:val="00BD3245"/>
    <w:rsid w:val="00C02B87"/>
    <w:rsid w:val="00C12898"/>
    <w:rsid w:val="00C4086D"/>
    <w:rsid w:val="00C44F84"/>
    <w:rsid w:val="00C46435"/>
    <w:rsid w:val="00C81E17"/>
    <w:rsid w:val="00C826C1"/>
    <w:rsid w:val="00CA1896"/>
    <w:rsid w:val="00CA25D3"/>
    <w:rsid w:val="00CB5B28"/>
    <w:rsid w:val="00CC17D3"/>
    <w:rsid w:val="00CC4F5D"/>
    <w:rsid w:val="00CD3470"/>
    <w:rsid w:val="00CF3661"/>
    <w:rsid w:val="00CF5371"/>
    <w:rsid w:val="00D0323A"/>
    <w:rsid w:val="00D0559F"/>
    <w:rsid w:val="00D077E9"/>
    <w:rsid w:val="00D206DD"/>
    <w:rsid w:val="00D42CB7"/>
    <w:rsid w:val="00D5413D"/>
    <w:rsid w:val="00D570A9"/>
    <w:rsid w:val="00D62A30"/>
    <w:rsid w:val="00D70D02"/>
    <w:rsid w:val="00D73B13"/>
    <w:rsid w:val="00D770C7"/>
    <w:rsid w:val="00D86945"/>
    <w:rsid w:val="00D90290"/>
    <w:rsid w:val="00DA36F2"/>
    <w:rsid w:val="00DB24F7"/>
    <w:rsid w:val="00DC6FCC"/>
    <w:rsid w:val="00DD152F"/>
    <w:rsid w:val="00DE213F"/>
    <w:rsid w:val="00DE40E3"/>
    <w:rsid w:val="00DF027C"/>
    <w:rsid w:val="00E00A32"/>
    <w:rsid w:val="00E01038"/>
    <w:rsid w:val="00E02C48"/>
    <w:rsid w:val="00E07951"/>
    <w:rsid w:val="00E1240B"/>
    <w:rsid w:val="00E22732"/>
    <w:rsid w:val="00E22ACD"/>
    <w:rsid w:val="00E32BA2"/>
    <w:rsid w:val="00E4000F"/>
    <w:rsid w:val="00E43558"/>
    <w:rsid w:val="00E50BB9"/>
    <w:rsid w:val="00E620B0"/>
    <w:rsid w:val="00E81B40"/>
    <w:rsid w:val="00E83EEF"/>
    <w:rsid w:val="00E84D9A"/>
    <w:rsid w:val="00EB2A2D"/>
    <w:rsid w:val="00ED4ABD"/>
    <w:rsid w:val="00EE5BBE"/>
    <w:rsid w:val="00EF555B"/>
    <w:rsid w:val="00F00675"/>
    <w:rsid w:val="00F027BB"/>
    <w:rsid w:val="00F04CC1"/>
    <w:rsid w:val="00F11DCF"/>
    <w:rsid w:val="00F13EEA"/>
    <w:rsid w:val="00F162EA"/>
    <w:rsid w:val="00F17E69"/>
    <w:rsid w:val="00F25453"/>
    <w:rsid w:val="00F52D27"/>
    <w:rsid w:val="00F52F2B"/>
    <w:rsid w:val="00F540D6"/>
    <w:rsid w:val="00F56B19"/>
    <w:rsid w:val="00F71321"/>
    <w:rsid w:val="00F73329"/>
    <w:rsid w:val="00F82593"/>
    <w:rsid w:val="00F83527"/>
    <w:rsid w:val="00FC48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0244EA"/>
  <w15:docId w15:val="{1A345B3A-7FC2-5441-8314-F7E30C3B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0324"/>
    <w:pPr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/>
      <w:outlineLvl w:val="1"/>
    </w:pPr>
    <w:rPr>
      <w:rFonts w:asciiTheme="minorHAnsi" w:eastAsiaTheme="majorEastAsia" w:hAnsiTheme="minorHAnsi" w:cstheme="majorBidi"/>
      <w:color w:val="082A75" w:themeColor="text2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  <w:spacing w:line="276" w:lineRule="auto"/>
    </w:pPr>
    <w:rPr>
      <w:rFonts w:asciiTheme="minorHAnsi" w:eastAsiaTheme="minorEastAsia" w:hAnsiTheme="minorHAnsi" w:cstheme="minorBidi"/>
      <w:caps/>
      <w:color w:val="082A75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jc w:val="right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pPr>
      <w:spacing w:line="276" w:lineRule="auto"/>
    </w:pPr>
    <w:rPr>
      <w:rFonts w:asciiTheme="minorHAnsi" w:eastAsiaTheme="minorEastAsia" w:hAnsiTheme="minorHAnsi" w:cstheme="minorBidi"/>
      <w:color w:val="082A75" w:themeColor="text2"/>
      <w:sz w:val="28"/>
      <w:szCs w:val="22"/>
    </w:rPr>
  </w:style>
  <w:style w:type="paragraph" w:customStyle="1" w:styleId="EmphasisText">
    <w:name w:val="Emphasis Text"/>
    <w:basedOn w:val="Normal"/>
    <w:link w:val="EmphasisTextChar"/>
    <w:qFormat/>
    <w:rsid w:val="00DF027C"/>
    <w:pPr>
      <w:spacing w:line="276" w:lineRule="auto"/>
    </w:pPr>
    <w:rPr>
      <w:rFonts w:asciiTheme="minorHAnsi" w:eastAsiaTheme="minorEastAsia" w:hAnsiTheme="minorHAnsi" w:cstheme="minorBidi"/>
      <w:b/>
      <w:color w:val="082A75" w:themeColor="text2"/>
      <w:sz w:val="28"/>
      <w:szCs w:val="22"/>
    </w:rPr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NormalWeb">
    <w:name w:val="Normal (Web)"/>
    <w:basedOn w:val="Normal"/>
    <w:uiPriority w:val="99"/>
    <w:unhideWhenUsed/>
    <w:rsid w:val="00F52F2B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F04CC1"/>
    <w:rPr>
      <w:i/>
      <w:iCs/>
    </w:rPr>
  </w:style>
  <w:style w:type="character" w:customStyle="1" w:styleId="textlayer--absolute">
    <w:name w:val="textlayer--absolute"/>
    <w:basedOn w:val="DefaultParagraphFont"/>
    <w:rsid w:val="004E5BF9"/>
  </w:style>
  <w:style w:type="paragraph" w:styleId="ListParagraph">
    <w:name w:val="List Paragraph"/>
    <w:basedOn w:val="Normal"/>
    <w:uiPriority w:val="34"/>
    <w:unhideWhenUsed/>
    <w:qFormat/>
    <w:rsid w:val="008D17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6C1"/>
    <w:rPr>
      <w:color w:val="3592C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26C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C4CF8"/>
    <w:rPr>
      <w:color w:val="3592CF" w:themeColor="followedHyperlink"/>
      <w:u w:val="single"/>
    </w:rPr>
  </w:style>
  <w:style w:type="paragraph" w:customStyle="1" w:styleId="elementtoproof">
    <w:name w:val="elementtoproof"/>
    <w:basedOn w:val="Normal"/>
    <w:rsid w:val="008C188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8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6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archive.ics.uci.edu/ml/datasets/Automobile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archive.ics.uci.edu/ml/index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chive.ics.uci.edu/ml/about.html" TargetMode="External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archive.ics.uci.edu/ml/about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arshar/Library/Containers/com.microsoft.Word/Data/Library/Application%20Support/Microsoft/Office/16.0/DTS/Search/%7bF6C58AD7-463B-0045-929C-5F79F059641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18D75CAAA68A3478666B8980EDC8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64B6E-1721-5540-863B-B4817C022613}"/>
      </w:docPartPr>
      <w:docPartBody>
        <w:p w:rsidR="00757206" w:rsidRDefault="00CC0513">
          <w:pPr>
            <w:pStyle w:val="118D75CAAA68A3478666B8980EDC821C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February 20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54BCE4D07AF351448FFCAE04F7D42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6CFDDA-30EB-AD44-8F65-EDAAF43AED89}"/>
      </w:docPartPr>
      <w:docPartBody>
        <w:p w:rsidR="00757206" w:rsidRDefault="00CC0513">
          <w:pPr>
            <w:pStyle w:val="54BCE4D07AF351448FFCAE04F7D4231E"/>
          </w:pPr>
          <w:r>
            <w:t>COMPANY NAME</w:t>
          </w:r>
        </w:p>
      </w:docPartBody>
    </w:docPart>
    <w:docPart>
      <w:docPartPr>
        <w:name w:val="FFE383B15179454781932A84B06DEC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789EDF-C98C-B644-BBC1-B6ABCA29FD60}"/>
      </w:docPartPr>
      <w:docPartBody>
        <w:p w:rsidR="00757206" w:rsidRDefault="00CC0513">
          <w:pPr>
            <w:pStyle w:val="FFE383B15179454781932A84B06DEC8D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74"/>
    <w:rsid w:val="000D6572"/>
    <w:rsid w:val="0046208B"/>
    <w:rsid w:val="00550B3A"/>
    <w:rsid w:val="00626BA7"/>
    <w:rsid w:val="00757206"/>
    <w:rsid w:val="00824960"/>
    <w:rsid w:val="009D7374"/>
    <w:rsid w:val="00A037F0"/>
    <w:rsid w:val="00CB74F0"/>
    <w:rsid w:val="00CC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line="276" w:lineRule="auto"/>
    </w:pPr>
    <w:rPr>
      <w:caps/>
      <w:color w:val="44546A" w:themeColor="text2"/>
      <w:spacing w:val="20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szCs w:val="22"/>
    </w:rPr>
  </w:style>
  <w:style w:type="paragraph" w:customStyle="1" w:styleId="118D75CAAA68A3478666B8980EDC821C">
    <w:name w:val="118D75CAAA68A3478666B8980EDC821C"/>
  </w:style>
  <w:style w:type="paragraph" w:customStyle="1" w:styleId="54BCE4D07AF351448FFCAE04F7D4231E">
    <w:name w:val="54BCE4D07AF351448FFCAE04F7D4231E"/>
  </w:style>
  <w:style w:type="paragraph" w:customStyle="1" w:styleId="FFE383B15179454781932A84B06DEC8D">
    <w:name w:val="FFE383B15179454781932A84B06DEC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VARSHA R
IU ID: 2000751388
Sem: Fall 2022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{F6C58AD7-463B-0045-929C-5F79F0596419}tf16392850_win32.dotx</Template>
  <TotalTime>815</TotalTime>
  <Pages>8</Pages>
  <Words>902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keywords/>
  <cp:lastModifiedBy>R, Varsha</cp:lastModifiedBy>
  <cp:revision>9</cp:revision>
  <cp:lastPrinted>2006-08-01T17:47:00Z</cp:lastPrinted>
  <dcterms:created xsi:type="dcterms:W3CDTF">2022-02-20T17:16:00Z</dcterms:created>
  <dcterms:modified xsi:type="dcterms:W3CDTF">2022-10-09T07:10:00Z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